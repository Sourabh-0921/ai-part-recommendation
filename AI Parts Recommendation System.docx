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1420" w:rsidRPr="009107E1" w:rsidRDefault="00F0722E" w:rsidP="00154146">
      <w:r w:rsidRPr="009107E1">
        <w:rPr>
          <w:noProof/>
        </w:rPr>
        <w:drawing>
          <wp:inline distT="0" distB="0" distL="0" distR="0" wp14:anchorId="1D817EA2" wp14:editId="5E8780ED">
            <wp:extent cx="6492240" cy="5335929"/>
            <wp:effectExtent l="0" t="0" r="0" b="0"/>
            <wp:docPr id="1342035424" name="Picture 1" descr="A person walking across a cross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descr="A person walking across a crosswalk"/>
                    <pic:cNvPicPr/>
                  </pic:nvPicPr>
                  <pic:blipFill rotWithShape="1">
                    <a:blip r:embed="rId10">
                      <a:grayscl/>
                      <a:extLst>
                        <a:ext uri="{28A0092B-C50C-407E-A947-70E740481C1C}">
                          <a14:useLocalDpi xmlns:a14="http://schemas.microsoft.com/office/drawing/2010/main" val="0"/>
                        </a:ext>
                      </a:extLst>
                    </a:blip>
                    <a:srcRect l="18885"/>
                    <a:stretch>
                      <a:fillRect/>
                    </a:stretch>
                  </pic:blipFill>
                  <pic:spPr bwMode="auto">
                    <a:xfrm>
                      <a:off x="0" y="0"/>
                      <a:ext cx="6493397" cy="5336880"/>
                    </a:xfrm>
                    <a:prstGeom prst="rect">
                      <a:avLst/>
                    </a:prstGeom>
                    <a:ln>
                      <a:noFill/>
                    </a:ln>
                    <a:extLst>
                      <a:ext uri="{53640926-AAD7-44D8-BBD7-CCE9431645EC}">
                        <a14:shadowObscured xmlns:a14="http://schemas.microsoft.com/office/drawing/2010/main"/>
                      </a:ext>
                    </a:extLst>
                  </pic:spPr>
                </pic:pic>
              </a:graphicData>
            </a:graphic>
          </wp:inline>
        </w:drawing>
      </w:r>
    </w:p>
    <w:p w:rsidR="00F0722E" w:rsidRPr="009107E1" w:rsidRDefault="00F0722E" w:rsidP="00154146"/>
    <w:p w:rsidR="00F0722E" w:rsidRPr="009107E1" w:rsidRDefault="00EF6077" w:rsidP="00154146">
      <w:r w:rsidRPr="00EF6077">
        <w:rPr>
          <w:noProof/>
        </w:rPr>
        <w:drawing>
          <wp:inline distT="0" distB="0" distL="0" distR="0" wp14:anchorId="38E06D15" wp14:editId="14C59985">
            <wp:extent cx="2825646" cy="480889"/>
            <wp:effectExtent l="0" t="0" r="0" b="1905"/>
            <wp:docPr id="1387357263"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57263" name="Picture 1" descr="A black and grey logo&#10;&#10;AI-generated content may be incorrect."/>
                    <pic:cNvPicPr/>
                  </pic:nvPicPr>
                  <pic:blipFill>
                    <a:blip r:embed="rId11"/>
                    <a:stretch>
                      <a:fillRect/>
                    </a:stretch>
                  </pic:blipFill>
                  <pic:spPr>
                    <a:xfrm>
                      <a:off x="0" y="0"/>
                      <a:ext cx="4060772" cy="691092"/>
                    </a:xfrm>
                    <a:prstGeom prst="rect">
                      <a:avLst/>
                    </a:prstGeom>
                  </pic:spPr>
                </pic:pic>
              </a:graphicData>
            </a:graphic>
          </wp:inline>
        </w:drawing>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3"/>
        <w:gridCol w:w="1671"/>
      </w:tblGrid>
      <w:tr w:rsidR="004114E5" w:rsidRPr="009107E1" w:rsidTr="00D60D0C">
        <w:trPr>
          <w:trHeight w:val="2970"/>
        </w:trPr>
        <w:tc>
          <w:tcPr>
            <w:tcW w:w="8553" w:type="dxa"/>
          </w:tcPr>
          <w:p w:rsidR="004114E5" w:rsidRPr="00EF6077" w:rsidRDefault="00F70261" w:rsidP="009107E1">
            <w:pPr>
              <w:pStyle w:val="Title"/>
              <w:rPr>
                <w:color w:val="4D5559"/>
                <w:sz w:val="96"/>
                <w:szCs w:val="96"/>
              </w:rPr>
            </w:pPr>
            <w:r w:rsidRPr="00EF6077">
              <w:rPr>
                <w:color w:val="4D5559"/>
                <w:sz w:val="96"/>
                <w:szCs w:val="96"/>
              </w:rPr>
              <w:t xml:space="preserve">Architecture - </w:t>
            </w:r>
            <w:r w:rsidR="00D22BF2" w:rsidRPr="00EF6077">
              <w:rPr>
                <w:color w:val="4D5559"/>
                <w:sz w:val="96"/>
                <w:szCs w:val="96"/>
              </w:rPr>
              <w:t>AI Parts Recommendation System</w:t>
            </w:r>
          </w:p>
        </w:tc>
        <w:tc>
          <w:tcPr>
            <w:tcW w:w="1671" w:type="dxa"/>
          </w:tcPr>
          <w:p w:rsidR="004114E5" w:rsidRPr="009107E1" w:rsidRDefault="004114E5" w:rsidP="00C065A5">
            <w:pPr>
              <w:jc w:val="right"/>
            </w:pPr>
          </w:p>
        </w:tc>
      </w:tr>
    </w:tbl>
    <w:p w:rsidR="00D60D0C" w:rsidRPr="009107E1" w:rsidRDefault="00D60D0C">
      <w:pPr>
        <w:rPr>
          <w:sz w:val="4"/>
          <w:szCs w:val="4"/>
        </w:rPr>
      </w:pPr>
    </w:p>
    <w:tbl>
      <w:tblPr>
        <w:tblStyle w:val="TableGrid"/>
        <w:tblW w:w="202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9"/>
      </w:tblGrid>
      <w:tr w:rsidR="00F70261" w:rsidRPr="009107E1" w:rsidTr="00F70261">
        <w:trPr>
          <w:trHeight w:val="1008"/>
        </w:trPr>
        <w:tc>
          <w:tcPr>
            <w:tcW w:w="4139" w:type="dxa"/>
          </w:tcPr>
          <w:p w:rsidR="00F70261" w:rsidRPr="00632E7C" w:rsidRDefault="00F70261" w:rsidP="00C065A5">
            <w:pPr>
              <w:rPr>
                <w:color w:val="20A4D9"/>
              </w:rPr>
            </w:pPr>
            <w:r w:rsidRPr="00632E7C">
              <w:rPr>
                <w:color w:val="20A4D9"/>
              </w:rPr>
              <w:t>Rahul Chaturvedi</w:t>
            </w:r>
            <w:r w:rsidRPr="00632E7C">
              <w:rPr>
                <w:rFonts w:ascii="MS Mincho" w:eastAsia="MS Mincho" w:hAnsi="MS Mincho" w:cs="MS Mincho" w:hint="eastAsia"/>
                <w:color w:val="20A4D9"/>
              </w:rPr>
              <w:t> </w:t>
            </w:r>
            <w:r w:rsidRPr="00632E7C">
              <w:rPr>
                <w:color w:val="20A4D9"/>
              </w:rPr>
              <w:t>rahulc@excellonsoft.com</w:t>
            </w:r>
          </w:p>
          <w:p w:rsidR="00F70261" w:rsidRPr="009107E1" w:rsidRDefault="00F70261" w:rsidP="00C065A5">
            <w:r w:rsidRPr="00632E7C">
              <w:rPr>
                <w:color w:val="20A4D9"/>
              </w:rPr>
              <w:t>7042326161</w:t>
            </w:r>
          </w:p>
        </w:tc>
      </w:tr>
    </w:tbl>
    <w:p w:rsidR="003924C1" w:rsidRPr="009107E1" w:rsidRDefault="003924C1">
      <w:pPr>
        <w:spacing w:after="160" w:line="278" w:lineRule="auto"/>
      </w:pPr>
      <w:r w:rsidRPr="009107E1">
        <w:br w:type="page"/>
      </w:r>
    </w:p>
    <w:p w:rsidR="00986F57" w:rsidRPr="009107E1" w:rsidRDefault="00F0722E" w:rsidP="00986F57">
      <w:r w:rsidRPr="009107E1">
        <w:rPr>
          <w:noProof/>
        </w:rPr>
        <w:lastRenderedPageBreak/>
        <w:drawing>
          <wp:inline distT="0" distB="0" distL="0" distR="0" wp14:anchorId="289D2730" wp14:editId="523D4CCA">
            <wp:extent cx="6492240" cy="2060293"/>
            <wp:effectExtent l="0" t="0" r="0" b="0"/>
            <wp:docPr id="1826204775" name="Picture 2" descr="A close-up of a street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04775" name="Picture 2" descr="A close-up of a street sign"/>
                    <pic:cNvPicPr/>
                  </pic:nvPicPr>
                  <pic:blipFill rotWithShape="1">
                    <a:blip r:embed="rId12" cstate="print">
                      <a:grayscl/>
                      <a:extLst>
                        <a:ext uri="{28A0092B-C50C-407E-A947-70E740481C1C}">
                          <a14:useLocalDpi xmlns:a14="http://schemas.microsoft.com/office/drawing/2010/main" val="0"/>
                        </a:ext>
                      </a:extLst>
                    </a:blip>
                    <a:srcRect t="23062" b="34625"/>
                    <a:stretch>
                      <a:fillRect/>
                    </a:stretch>
                  </pic:blipFill>
                  <pic:spPr bwMode="auto">
                    <a:xfrm>
                      <a:off x="0" y="0"/>
                      <a:ext cx="6492240" cy="2060293"/>
                    </a:xfrm>
                    <a:prstGeom prst="rect">
                      <a:avLst/>
                    </a:prstGeom>
                    <a:ln>
                      <a:noFill/>
                    </a:ln>
                    <a:extLst>
                      <a:ext uri="{53640926-AAD7-44D8-BBD7-CCE9431645EC}">
                        <a14:shadowObscured xmlns:a14="http://schemas.microsoft.com/office/drawing/2010/main"/>
                      </a:ext>
                    </a:extLst>
                  </pic:spPr>
                </pic:pic>
              </a:graphicData>
            </a:graphic>
          </wp:inline>
        </w:drawing>
      </w:r>
    </w:p>
    <w:p w:rsidR="00F0722E" w:rsidRPr="009107E1" w:rsidRDefault="00F0722E" w:rsidP="00986F57"/>
    <w:p w:rsidR="00D22BF2" w:rsidRPr="00632E7C" w:rsidRDefault="00D22BF2" w:rsidP="009107E1">
      <w:pPr>
        <w:pStyle w:val="Heading1"/>
        <w:spacing w:after="0"/>
        <w:rPr>
          <w:color w:val="513E56"/>
        </w:rPr>
      </w:pPr>
      <w:r w:rsidRPr="00632E7C">
        <w:rPr>
          <w:color w:val="513E56"/>
        </w:rPr>
        <w:t>1. System Overview</w:t>
      </w:r>
    </w:p>
    <w:p w:rsidR="00D22BF2" w:rsidRPr="00EF6077" w:rsidRDefault="00D22BF2" w:rsidP="009107E1">
      <w:pPr>
        <w:pStyle w:val="Heading2"/>
        <w:rPr>
          <w:color w:val="F89237"/>
        </w:rPr>
      </w:pPr>
      <w:r w:rsidRPr="00EF6077">
        <w:rPr>
          <w:color w:val="F89237"/>
        </w:rPr>
        <w:t>1.1 Purpose</w:t>
      </w:r>
    </w:p>
    <w:p w:rsidR="00D22BF2" w:rsidRPr="00D22BF2" w:rsidRDefault="00D22BF2" w:rsidP="00D22BF2">
      <w:p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This system will automatically suggest vehicle parts that should be replaced during service visits. It learns from past service records, vehicle usage patterns, customer complaints, and environmental factors to make intelligent recommendations that help service advisors provide better customer service.</w:t>
      </w:r>
    </w:p>
    <w:p w:rsidR="00D22BF2" w:rsidRPr="00EF6077" w:rsidRDefault="00D22BF2" w:rsidP="009107E1">
      <w:pPr>
        <w:pStyle w:val="Heading2"/>
        <w:rPr>
          <w:color w:val="F89237"/>
        </w:rPr>
      </w:pPr>
      <w:r w:rsidRPr="00EF6077">
        <w:rPr>
          <w:color w:val="F89237"/>
        </w:rPr>
        <w:t>1.2 High-Level Approach</w:t>
      </w:r>
    </w:p>
    <w:p w:rsidR="00D22BF2" w:rsidRPr="00D22BF2" w:rsidRDefault="00D22BF2" w:rsidP="00D22BF2">
      <w:pPr>
        <w:spacing w:line="240" w:lineRule="auto"/>
        <w:rPr>
          <w:rFonts w:eastAsia="Times New Roman" w:cs="Times New Roman"/>
          <w:kern w:val="0"/>
          <w14:ligatures w14:val="none"/>
        </w:rPr>
      </w:pPr>
      <w:r w:rsidRPr="00D22BF2">
        <w:rPr>
          <w:rFonts w:eastAsia="Times New Roman" w:cs="Times New Roman"/>
          <w:kern w:val="0"/>
          <w14:ligatures w14:val="none"/>
        </w:rPr>
        <w:t>The system consists of two main components working together:</w:t>
      </w:r>
    </w:p>
    <w:p w:rsidR="00D22BF2" w:rsidRPr="00D22BF2" w:rsidRDefault="00D22BF2" w:rsidP="00D22BF2">
      <w:pPr>
        <w:numPr>
          <w:ilvl w:val="0"/>
          <w:numId w:val="3"/>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color w:val="4D5559"/>
          <w:kern w:val="0"/>
          <w14:ligatures w14:val="none"/>
        </w:rPr>
        <w:t>Smart Learning Engine</w:t>
      </w:r>
      <w:r w:rsidRPr="00D22BF2">
        <w:rPr>
          <w:rFonts w:eastAsia="Times New Roman" w:cs="Times New Roman"/>
          <w:color w:val="4D5559"/>
          <w:kern w:val="0"/>
          <w14:ligatures w14:val="none"/>
        </w:rPr>
        <w:t xml:space="preserve">: </w:t>
      </w:r>
      <w:r w:rsidRPr="00D22BF2">
        <w:rPr>
          <w:rFonts w:eastAsia="Times New Roman" w:cs="Times New Roman"/>
          <w:kern w:val="0"/>
          <w14:ligatures w14:val="none"/>
        </w:rPr>
        <w:t>Uses machine learning to learn patterns from historical data</w:t>
      </w:r>
    </w:p>
    <w:p w:rsidR="00D22BF2" w:rsidRPr="00D22BF2" w:rsidRDefault="00D22BF2" w:rsidP="00D22BF2">
      <w:pPr>
        <w:numPr>
          <w:ilvl w:val="0"/>
          <w:numId w:val="3"/>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color w:val="4D5559"/>
          <w:kern w:val="0"/>
          <w14:ligatures w14:val="none"/>
        </w:rPr>
        <w:t>Business Rules Manager</w:t>
      </w:r>
      <w:r w:rsidRPr="00D22BF2">
        <w:rPr>
          <w:rFonts w:eastAsia="Times New Roman" w:cs="Times New Roman"/>
          <w:color w:val="4D5559"/>
          <w:kern w:val="0"/>
          <w14:ligatures w14:val="none"/>
        </w:rPr>
        <w:t xml:space="preserve">: </w:t>
      </w:r>
      <w:r w:rsidRPr="00D22BF2">
        <w:rPr>
          <w:rFonts w:eastAsia="Times New Roman" w:cs="Times New Roman"/>
          <w:kern w:val="0"/>
          <w14:ligatures w14:val="none"/>
        </w:rPr>
        <w:t>Applies seasonal and terrain adjustments based on administrator configurations</w:t>
      </w:r>
    </w:p>
    <w:p w:rsidR="00D22BF2" w:rsidRPr="00632E7C" w:rsidRDefault="00D22BF2" w:rsidP="009107E1">
      <w:pPr>
        <w:pStyle w:val="Heading1"/>
        <w:spacing w:after="0"/>
        <w:rPr>
          <w:color w:val="513E56"/>
        </w:rPr>
      </w:pPr>
      <w:r w:rsidRPr="00632E7C">
        <w:rPr>
          <w:color w:val="513E56"/>
        </w:rPr>
        <w:t>2. System Architecture</w:t>
      </w:r>
    </w:p>
    <w:p w:rsidR="00D22BF2" w:rsidRDefault="00D22BF2" w:rsidP="009107E1">
      <w:pPr>
        <w:pStyle w:val="Heading2"/>
        <w:rPr>
          <w:rFonts w:eastAsia="Times New Roman"/>
          <w:color w:val="F89237"/>
        </w:rPr>
      </w:pPr>
      <w:r w:rsidRPr="00EF6077">
        <w:rPr>
          <w:rFonts w:eastAsia="Times New Roman"/>
          <w:color w:val="F89237"/>
        </w:rPr>
        <w:t>2.1 Architecture Diagram</w:t>
      </w:r>
    </w:p>
    <w:p w:rsidR="00D04404" w:rsidRPr="00D04404" w:rsidRDefault="00D04404" w:rsidP="00D04404">
      <w:r>
        <w:t>&lt;TBD&gt;</w:t>
      </w:r>
    </w:p>
    <w:p w:rsidR="00D22BF2" w:rsidRPr="00632E7C" w:rsidRDefault="00D22BF2" w:rsidP="009107E1">
      <w:pPr>
        <w:pStyle w:val="Heading1"/>
        <w:spacing w:after="0"/>
        <w:rPr>
          <w:color w:val="513E56"/>
        </w:rPr>
      </w:pPr>
      <w:r w:rsidRPr="00632E7C">
        <w:rPr>
          <w:color w:val="513E56"/>
        </w:rPr>
        <w:t>3. Detailed Component Design</w:t>
      </w:r>
    </w:p>
    <w:p w:rsidR="00D22BF2" w:rsidRPr="00EF6077" w:rsidRDefault="00D22BF2" w:rsidP="009107E1">
      <w:pPr>
        <w:pStyle w:val="Heading2"/>
        <w:rPr>
          <w:color w:val="F89237"/>
        </w:rPr>
      </w:pPr>
      <w:r w:rsidRPr="00EF6077">
        <w:rPr>
          <w:color w:val="F89237"/>
        </w:rPr>
        <w:t>3.1 Data Processing Layer</w:t>
      </w:r>
    </w:p>
    <w:p w:rsidR="00D22BF2" w:rsidRPr="00AB650B" w:rsidRDefault="00D22BF2" w:rsidP="00D9638A">
      <w:pPr>
        <w:pStyle w:val="Heading3"/>
        <w:rPr>
          <w:rFonts w:asciiTheme="minorHAnsi" w:eastAsia="Times New Roman" w:hAnsiTheme="minorHAnsi"/>
          <w:b/>
          <w:bCs/>
          <w:color w:val="4D5559"/>
        </w:rPr>
      </w:pPr>
      <w:r w:rsidRPr="00AB650B">
        <w:rPr>
          <w:rFonts w:asciiTheme="minorHAnsi" w:eastAsia="Times New Roman" w:hAnsiTheme="minorHAnsi"/>
          <w:b/>
          <w:bCs/>
          <w:color w:val="4D5559"/>
        </w:rPr>
        <w:t>3.1.1 Purpose</w:t>
      </w:r>
    </w:p>
    <w:p w:rsidR="00D22BF2" w:rsidRPr="00D22BF2" w:rsidRDefault="00D22BF2" w:rsidP="00D9638A">
      <w:p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Prepares all the raw data from the data lake into a format that the machine learning model can understand and learn from.</w:t>
      </w:r>
    </w:p>
    <w:p w:rsidR="00D22BF2" w:rsidRPr="00AB650B" w:rsidRDefault="00D22BF2" w:rsidP="00D9638A">
      <w:pPr>
        <w:pStyle w:val="Heading3"/>
        <w:rPr>
          <w:rFonts w:asciiTheme="minorHAnsi" w:eastAsia="Times New Roman" w:hAnsiTheme="minorHAnsi"/>
          <w:b/>
          <w:bCs/>
          <w:color w:val="4D5559"/>
        </w:rPr>
      </w:pPr>
      <w:r w:rsidRPr="00AB650B">
        <w:rPr>
          <w:rFonts w:asciiTheme="minorHAnsi" w:eastAsia="Times New Roman" w:hAnsiTheme="minorHAnsi"/>
          <w:b/>
          <w:bCs/>
          <w:color w:val="4D5559"/>
        </w:rPr>
        <w:t>3.1.2 Key Functions</w:t>
      </w:r>
    </w:p>
    <w:p w:rsidR="00D22BF2" w:rsidRPr="00632E7C" w:rsidRDefault="00D22BF2" w:rsidP="008934C3">
      <w:pPr>
        <w:pStyle w:val="Heading4"/>
        <w:spacing w:after="0"/>
        <w:rPr>
          <w:rStyle w:val="Strong"/>
          <w:b w:val="0"/>
          <w:bCs w:val="0"/>
          <w:color w:val="81929A"/>
        </w:rPr>
      </w:pPr>
      <w:r w:rsidRPr="00632E7C">
        <w:rPr>
          <w:rStyle w:val="Strong"/>
          <w:b w:val="0"/>
          <w:bCs w:val="0"/>
          <w:color w:val="81929A"/>
        </w:rPr>
        <w:t>A. Data Collection</w:t>
      </w:r>
    </w:p>
    <w:p w:rsidR="00D22BF2" w:rsidRPr="00D22BF2" w:rsidRDefault="00D22BF2" w:rsidP="009107E1">
      <w:pPr>
        <w:numPr>
          <w:ilvl w:val="0"/>
          <w:numId w:val="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Connects to data lake and pulls data from last 2 years</w:t>
      </w:r>
    </w:p>
    <w:p w:rsidR="00D22BF2" w:rsidRPr="00D22BF2" w:rsidRDefault="00D22BF2" w:rsidP="009107E1">
      <w:pPr>
        <w:numPr>
          <w:ilvl w:val="0"/>
          <w:numId w:val="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Retrieves the following information: </w:t>
      </w:r>
    </w:p>
    <w:p w:rsidR="00D22BF2" w:rsidRPr="00D22BF2" w:rsidRDefault="00D22BF2" w:rsidP="009107E1">
      <w:pPr>
        <w:numPr>
          <w:ilvl w:val="1"/>
          <w:numId w:val="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 xml:space="preserve">Vehicle master data (model, invoice date from </w:t>
      </w:r>
      <w:proofErr w:type="spellStart"/>
      <w:r w:rsidRPr="00D22BF2">
        <w:rPr>
          <w:rFonts w:eastAsia="Times New Roman" w:cs="Times New Roman"/>
          <w:kern w:val="0"/>
          <w14:ligatures w14:val="none"/>
        </w:rPr>
        <w:t>Installbase</w:t>
      </w:r>
      <w:proofErr w:type="spellEnd"/>
      <w:r w:rsidRPr="00D22BF2">
        <w:rPr>
          <w:rFonts w:eastAsia="Times New Roman" w:cs="Times New Roman"/>
          <w:kern w:val="0"/>
          <w14:ligatures w14:val="none"/>
        </w:rPr>
        <w:t>)</w:t>
      </w:r>
    </w:p>
    <w:p w:rsidR="00D22BF2" w:rsidRPr="00D22BF2" w:rsidRDefault="00D22BF2" w:rsidP="009107E1">
      <w:pPr>
        <w:numPr>
          <w:ilvl w:val="1"/>
          <w:numId w:val="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Job card invoices with odometer readings and parts consumed</w:t>
      </w:r>
    </w:p>
    <w:p w:rsidR="00D22BF2" w:rsidRPr="00D22BF2" w:rsidRDefault="00D22BF2" w:rsidP="009107E1">
      <w:pPr>
        <w:numPr>
          <w:ilvl w:val="1"/>
          <w:numId w:val="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Customer complaints (text descriptions)</w:t>
      </w:r>
    </w:p>
    <w:p w:rsidR="00D22BF2" w:rsidRPr="00D22BF2" w:rsidRDefault="00D22BF2" w:rsidP="009107E1">
      <w:pPr>
        <w:numPr>
          <w:ilvl w:val="1"/>
          <w:numId w:val="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Service dates and timestamps</w:t>
      </w:r>
    </w:p>
    <w:p w:rsidR="00D22BF2" w:rsidRPr="00632E7C" w:rsidRDefault="00D22BF2" w:rsidP="008934C3">
      <w:pPr>
        <w:pStyle w:val="Heading4"/>
        <w:spacing w:after="0"/>
        <w:rPr>
          <w:rStyle w:val="Strong"/>
          <w:b w:val="0"/>
          <w:bCs w:val="0"/>
          <w:color w:val="81929A"/>
        </w:rPr>
      </w:pPr>
      <w:r w:rsidRPr="00632E7C">
        <w:rPr>
          <w:rStyle w:val="Strong"/>
          <w:b w:val="0"/>
          <w:bCs w:val="0"/>
          <w:color w:val="81929A"/>
        </w:rPr>
        <w:t>B. Data Cleaning</w:t>
      </w:r>
    </w:p>
    <w:p w:rsidR="00D22BF2" w:rsidRPr="00D22BF2" w:rsidRDefault="00D22BF2" w:rsidP="009107E1">
      <w:pPr>
        <w:numPr>
          <w:ilvl w:val="0"/>
          <w:numId w:val="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Removes incomplete records</w:t>
      </w:r>
    </w:p>
    <w:p w:rsidR="00D22BF2" w:rsidRPr="00D22BF2" w:rsidRDefault="00D22BF2" w:rsidP="009107E1">
      <w:pPr>
        <w:numPr>
          <w:ilvl w:val="0"/>
          <w:numId w:val="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Handles missing values (e.g., if odometer reading is blank)</w:t>
      </w:r>
    </w:p>
    <w:p w:rsidR="00D22BF2" w:rsidRPr="00D22BF2" w:rsidRDefault="00D22BF2" w:rsidP="009107E1">
      <w:pPr>
        <w:numPr>
          <w:ilvl w:val="0"/>
          <w:numId w:val="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Standardizes part names and codes</w:t>
      </w:r>
    </w:p>
    <w:p w:rsidR="00D22BF2" w:rsidRPr="00D22BF2" w:rsidRDefault="00D22BF2" w:rsidP="009107E1">
      <w:pPr>
        <w:numPr>
          <w:ilvl w:val="0"/>
          <w:numId w:val="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Ensures date formats are consistent</w:t>
      </w:r>
    </w:p>
    <w:p w:rsidR="00D22BF2" w:rsidRPr="00632E7C" w:rsidRDefault="00D22BF2" w:rsidP="00F70261">
      <w:pPr>
        <w:pStyle w:val="Heading4"/>
        <w:rPr>
          <w:rStyle w:val="Strong"/>
          <w:b w:val="0"/>
          <w:bCs w:val="0"/>
          <w:color w:val="81929A"/>
        </w:rPr>
      </w:pPr>
      <w:r w:rsidRPr="00632E7C">
        <w:rPr>
          <w:rStyle w:val="Strong"/>
          <w:b w:val="0"/>
          <w:bCs w:val="0"/>
          <w:color w:val="81929A"/>
        </w:rPr>
        <w:t>C. Feature Engineering Creates useful information from raw data:</w:t>
      </w:r>
    </w:p>
    <w:p w:rsidR="00D22BF2" w:rsidRPr="00D22BF2" w:rsidRDefault="00D22BF2" w:rsidP="009107E1">
      <w:pPr>
        <w:numPr>
          <w:ilvl w:val="0"/>
          <w:numId w:val="6"/>
        </w:numPr>
        <w:spacing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Vehicle Age Calculation</w:t>
      </w:r>
    </w:p>
    <w:p w:rsidR="00D22BF2" w:rsidRPr="00D22BF2" w:rsidRDefault="00D22BF2" w:rsidP="009107E1">
      <w:pPr>
        <w:numPr>
          <w:ilvl w:val="1"/>
          <w:numId w:val="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Fetch invoice date from </w:t>
      </w:r>
      <w:proofErr w:type="spellStart"/>
      <w:r w:rsidRPr="00D22BF2">
        <w:rPr>
          <w:rFonts w:eastAsia="Times New Roman" w:cs="Times New Roman"/>
          <w:kern w:val="0"/>
          <w14:ligatures w14:val="none"/>
        </w:rPr>
        <w:t>Installbase</w:t>
      </w:r>
      <w:proofErr w:type="spellEnd"/>
      <w:r w:rsidRPr="00D22BF2">
        <w:rPr>
          <w:rFonts w:eastAsia="Times New Roman" w:cs="Times New Roman"/>
          <w:kern w:val="0"/>
          <w14:ligatures w14:val="none"/>
        </w:rPr>
        <w:t xml:space="preserve"> (Uploaded Chassis tab)</w:t>
      </w:r>
    </w:p>
    <w:p w:rsidR="00D22BF2" w:rsidRPr="00D22BF2" w:rsidRDefault="00D22BF2" w:rsidP="009107E1">
      <w:pPr>
        <w:numPr>
          <w:ilvl w:val="1"/>
          <w:numId w:val="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Calculate: Current Date - Invoice Date = Vehicle Age</w:t>
      </w:r>
    </w:p>
    <w:p w:rsidR="00D22BF2" w:rsidRPr="00D22BF2" w:rsidRDefault="00D22BF2" w:rsidP="00632E7C">
      <w:pPr>
        <w:numPr>
          <w:ilvl w:val="0"/>
          <w:numId w:val="6"/>
        </w:numPr>
        <w:spacing w:before="240"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Exponential Moving Average (EMA) Calculation</w:t>
      </w:r>
    </w:p>
    <w:p w:rsidR="00D22BF2" w:rsidRPr="00D22BF2" w:rsidRDefault="00D22BF2" w:rsidP="009107E1">
      <w:pPr>
        <w:numPr>
          <w:ilvl w:val="1"/>
          <w:numId w:val="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For each vehicle, get service history with dates and odometer readings</w:t>
      </w:r>
    </w:p>
    <w:p w:rsidR="00D22BF2" w:rsidRPr="00D22BF2" w:rsidRDefault="00D22BF2" w:rsidP="009107E1">
      <w:pPr>
        <w:numPr>
          <w:ilvl w:val="1"/>
          <w:numId w:val="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Calculate distance between services: Odometer</w:t>
      </w:r>
      <w:r w:rsidRPr="00D22BF2">
        <w:rPr>
          <w:rFonts w:ascii="Cambria Math" w:eastAsia="Times New Roman" w:hAnsi="Cambria Math" w:cs="Cambria Math"/>
          <w:kern w:val="0"/>
          <w14:ligatures w14:val="none"/>
        </w:rPr>
        <w:t>₂</w:t>
      </w:r>
      <w:r w:rsidRPr="00D22BF2">
        <w:rPr>
          <w:rFonts w:eastAsia="Times New Roman" w:cs="Times New Roman"/>
          <w:kern w:val="0"/>
          <w14:ligatures w14:val="none"/>
        </w:rPr>
        <w:t xml:space="preserve"> - Odometer</w:t>
      </w:r>
      <w:r w:rsidRPr="00D22BF2">
        <w:rPr>
          <w:rFonts w:ascii="Cambria Math" w:eastAsia="Times New Roman" w:hAnsi="Cambria Math" w:cs="Cambria Math"/>
          <w:kern w:val="0"/>
          <w14:ligatures w14:val="none"/>
        </w:rPr>
        <w:t>₁</w:t>
      </w:r>
    </w:p>
    <w:p w:rsidR="00D22BF2" w:rsidRPr="00D22BF2" w:rsidRDefault="00D22BF2" w:rsidP="009107E1">
      <w:pPr>
        <w:numPr>
          <w:ilvl w:val="1"/>
          <w:numId w:val="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Calculate time between services: Date</w:t>
      </w:r>
      <w:r w:rsidRPr="00D22BF2">
        <w:rPr>
          <w:rFonts w:ascii="Cambria Math" w:eastAsia="Times New Roman" w:hAnsi="Cambria Math" w:cs="Cambria Math"/>
          <w:kern w:val="0"/>
          <w14:ligatures w14:val="none"/>
        </w:rPr>
        <w:t>₂</w:t>
      </w:r>
      <w:r w:rsidRPr="00D22BF2">
        <w:rPr>
          <w:rFonts w:eastAsia="Times New Roman" w:cs="Times New Roman"/>
          <w:kern w:val="0"/>
          <w14:ligatures w14:val="none"/>
        </w:rPr>
        <w:t xml:space="preserve"> - Date</w:t>
      </w:r>
      <w:r w:rsidRPr="00D22BF2">
        <w:rPr>
          <w:rFonts w:ascii="Cambria Math" w:eastAsia="Times New Roman" w:hAnsi="Cambria Math" w:cs="Cambria Math"/>
          <w:kern w:val="0"/>
          <w14:ligatures w14:val="none"/>
        </w:rPr>
        <w:t>₁</w:t>
      </w:r>
    </w:p>
    <w:p w:rsidR="00D22BF2" w:rsidRPr="00D22BF2" w:rsidRDefault="00D22BF2" w:rsidP="009107E1">
      <w:pPr>
        <w:numPr>
          <w:ilvl w:val="1"/>
          <w:numId w:val="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Calculate average distance per month: Distance / Time</w:t>
      </w:r>
    </w:p>
    <w:p w:rsidR="00D22BF2" w:rsidRPr="00632E7C" w:rsidRDefault="00D22BF2" w:rsidP="008934C3">
      <w:pPr>
        <w:pStyle w:val="Heading4"/>
        <w:spacing w:after="0"/>
        <w:rPr>
          <w:rFonts w:eastAsia="Times New Roman"/>
          <w:color w:val="20A4D9"/>
        </w:rPr>
      </w:pPr>
      <w:r w:rsidRPr="00632E7C">
        <w:rPr>
          <w:rFonts w:eastAsia="Times New Roman"/>
          <w:color w:val="20A4D9"/>
        </w:rPr>
        <w:t>EMA Formula:</w:t>
      </w:r>
    </w:p>
    <w:p w:rsidR="00D9638A" w:rsidRPr="009107E1" w:rsidRDefault="00D9638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0020218"/>
        <w:rPr>
          <w:rFonts w:asciiTheme="minorHAnsi" w:hAnsiTheme="minorHAnsi" w:cs="Consolas"/>
          <w:color w:val="F8F8F2"/>
          <w:sz w:val="17"/>
          <w:szCs w:val="17"/>
        </w:rPr>
      </w:pPr>
      <w:r w:rsidRPr="009107E1">
        <w:rPr>
          <w:rFonts w:asciiTheme="minorHAnsi" w:hAnsiTheme="minorHAnsi" w:cs="Consolas"/>
          <w:color w:val="F8F8F2"/>
          <w:sz w:val="17"/>
          <w:szCs w:val="17"/>
        </w:rPr>
        <w:t>EMA = (</w:t>
      </w:r>
      <w:r w:rsidRPr="009107E1">
        <w:rPr>
          <w:rFonts w:asciiTheme="minorHAnsi" w:hAnsiTheme="minorHAnsi" w:cs="Consolas"/>
          <w:color w:val="00E0E0"/>
          <w:sz w:val="17"/>
          <w:szCs w:val="17"/>
        </w:rPr>
        <w:t>Current</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Average</w:t>
      </w:r>
      <w:r w:rsidRPr="009107E1">
        <w:rPr>
          <w:rFonts w:asciiTheme="minorHAnsi" w:hAnsiTheme="minorHAnsi" w:cs="Consolas"/>
          <w:color w:val="F8F8F2"/>
          <w:sz w:val="17"/>
          <w:szCs w:val="17"/>
        </w:rPr>
        <w:t xml:space="preserve"> × </w:t>
      </w:r>
      <w:r w:rsidRPr="009107E1">
        <w:rPr>
          <w:rFonts w:asciiTheme="minorHAnsi" w:hAnsiTheme="minorHAnsi" w:cs="Consolas"/>
          <w:color w:val="00E0E0"/>
          <w:sz w:val="17"/>
          <w:szCs w:val="17"/>
        </w:rPr>
        <w:t>Smoothing</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Factor</w:t>
      </w:r>
      <w:r w:rsidRPr="009107E1">
        <w:rPr>
          <w:rFonts w:asciiTheme="minorHAnsi" w:hAnsiTheme="minorHAnsi" w:cs="Consolas"/>
          <w:color w:val="F8F8F2"/>
          <w:sz w:val="17"/>
          <w:szCs w:val="17"/>
        </w:rPr>
        <w:t>) + (</w:t>
      </w:r>
      <w:r w:rsidRPr="009107E1">
        <w:rPr>
          <w:rFonts w:asciiTheme="minorHAnsi" w:hAnsiTheme="minorHAnsi" w:cs="Consolas"/>
          <w:color w:val="00E0E0"/>
          <w:sz w:val="17"/>
          <w:szCs w:val="17"/>
        </w:rPr>
        <w:t>Previous</w:t>
      </w:r>
      <w:r w:rsidRPr="009107E1">
        <w:rPr>
          <w:rFonts w:asciiTheme="minorHAnsi" w:hAnsiTheme="minorHAnsi" w:cs="Consolas"/>
          <w:color w:val="F8F8F2"/>
          <w:sz w:val="17"/>
          <w:szCs w:val="17"/>
        </w:rPr>
        <w:t xml:space="preserve"> EMA × (</w:t>
      </w:r>
      <w:r w:rsidRPr="009107E1">
        <w:rPr>
          <w:rFonts w:asciiTheme="minorHAnsi" w:hAnsiTheme="minorHAnsi" w:cs="Consolas"/>
          <w:color w:val="ABE338"/>
          <w:sz w:val="17"/>
          <w:szCs w:val="17"/>
        </w:rPr>
        <w:t>1</w:t>
      </w:r>
      <w:r w:rsidRPr="009107E1">
        <w:rPr>
          <w:rFonts w:asciiTheme="minorHAnsi" w:hAnsiTheme="minorHAnsi" w:cs="Consolas"/>
          <w:color w:val="F8F8F2"/>
          <w:sz w:val="17"/>
          <w:szCs w:val="17"/>
        </w:rPr>
        <w:t xml:space="preserve"> - </w:t>
      </w:r>
      <w:r w:rsidRPr="009107E1">
        <w:rPr>
          <w:rFonts w:asciiTheme="minorHAnsi" w:hAnsiTheme="minorHAnsi" w:cs="Consolas"/>
          <w:color w:val="00E0E0"/>
          <w:sz w:val="17"/>
          <w:szCs w:val="17"/>
        </w:rPr>
        <w:t>Smoothing</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Factor</w:t>
      </w:r>
      <w:r w:rsidRPr="009107E1">
        <w:rPr>
          <w:rFonts w:asciiTheme="minorHAnsi" w:hAnsiTheme="minorHAnsi" w:cs="Consolas"/>
          <w:color w:val="F8F8F2"/>
          <w:sz w:val="17"/>
          <w:szCs w:val="17"/>
        </w:rPr>
        <w:t>))</w:t>
      </w:r>
      <w:r w:rsidRPr="009107E1">
        <w:rPr>
          <w:rFonts w:asciiTheme="minorHAnsi" w:hAnsiTheme="minorHAnsi" w:cs="Consolas"/>
          <w:color w:val="F8F8F2"/>
          <w:sz w:val="17"/>
          <w:szCs w:val="17"/>
        </w:rPr>
        <w:br/>
      </w:r>
      <w:r w:rsidRPr="009107E1">
        <w:rPr>
          <w:rFonts w:asciiTheme="minorHAnsi" w:hAnsiTheme="minorHAnsi" w:cs="Consolas"/>
          <w:color w:val="F8F8F2"/>
          <w:sz w:val="17"/>
          <w:szCs w:val="17"/>
        </w:rPr>
        <w:br/>
      </w:r>
      <w:r w:rsidRPr="009107E1">
        <w:rPr>
          <w:rFonts w:asciiTheme="minorHAnsi" w:hAnsiTheme="minorHAnsi" w:cs="Consolas"/>
          <w:color w:val="00E0E0"/>
          <w:sz w:val="17"/>
          <w:szCs w:val="17"/>
        </w:rPr>
        <w:t>Where</w:t>
      </w:r>
      <w:r w:rsidRPr="009107E1">
        <w:rPr>
          <w:rFonts w:asciiTheme="minorHAnsi" w:hAnsiTheme="minorHAnsi" w:cs="Consolas"/>
          <w:color w:val="F8F8F2"/>
          <w:sz w:val="17"/>
          <w:szCs w:val="17"/>
        </w:rPr>
        <w:t>:</w:t>
      </w:r>
      <w:r w:rsidRPr="009107E1">
        <w:rPr>
          <w:rFonts w:asciiTheme="minorHAnsi" w:hAnsiTheme="minorHAnsi" w:cs="Consolas"/>
          <w:color w:val="F8F8F2"/>
          <w:sz w:val="17"/>
          <w:szCs w:val="17"/>
        </w:rPr>
        <w:br/>
        <w:t xml:space="preserve">- </w:t>
      </w:r>
      <w:r w:rsidRPr="009107E1">
        <w:rPr>
          <w:rFonts w:asciiTheme="minorHAnsi" w:hAnsiTheme="minorHAnsi" w:cs="Consolas"/>
          <w:color w:val="00E0E0"/>
          <w:sz w:val="17"/>
          <w:szCs w:val="17"/>
        </w:rPr>
        <w:t>Smoothing</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Factor</w:t>
      </w:r>
      <w:r w:rsidRPr="009107E1">
        <w:rPr>
          <w:rFonts w:asciiTheme="minorHAnsi" w:hAnsiTheme="minorHAnsi" w:cs="Consolas"/>
          <w:color w:val="F8F8F2"/>
          <w:sz w:val="17"/>
          <w:szCs w:val="17"/>
        </w:rPr>
        <w:t xml:space="preserve"> = </w:t>
      </w:r>
      <w:r w:rsidRPr="009107E1">
        <w:rPr>
          <w:rFonts w:asciiTheme="minorHAnsi" w:hAnsiTheme="minorHAnsi" w:cs="Consolas"/>
          <w:color w:val="ABE338"/>
          <w:sz w:val="17"/>
          <w:szCs w:val="17"/>
        </w:rPr>
        <w:t>2</w:t>
      </w:r>
      <w:r w:rsidRPr="009107E1">
        <w:rPr>
          <w:rFonts w:asciiTheme="minorHAnsi" w:hAnsiTheme="minorHAnsi" w:cs="Consolas"/>
          <w:color w:val="F8F8F2"/>
          <w:sz w:val="17"/>
          <w:szCs w:val="17"/>
        </w:rPr>
        <w:t xml:space="preserve"> / (</w:t>
      </w:r>
      <w:r w:rsidRPr="009107E1">
        <w:rPr>
          <w:rFonts w:asciiTheme="minorHAnsi" w:hAnsiTheme="minorHAnsi" w:cs="Consolas"/>
          <w:color w:val="00E0E0"/>
          <w:sz w:val="17"/>
          <w:szCs w:val="17"/>
        </w:rPr>
        <w:t>Number</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of</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Periods</w:t>
      </w:r>
      <w:r w:rsidRPr="009107E1">
        <w:rPr>
          <w:rFonts w:asciiTheme="minorHAnsi" w:hAnsiTheme="minorHAnsi" w:cs="Consolas"/>
          <w:color w:val="F8F8F2"/>
          <w:sz w:val="17"/>
          <w:szCs w:val="17"/>
        </w:rPr>
        <w:t xml:space="preserve"> + </w:t>
      </w:r>
      <w:r w:rsidRPr="009107E1">
        <w:rPr>
          <w:rFonts w:asciiTheme="minorHAnsi" w:hAnsiTheme="minorHAnsi" w:cs="Consolas"/>
          <w:color w:val="ABE338"/>
          <w:sz w:val="17"/>
          <w:szCs w:val="17"/>
        </w:rPr>
        <w:t>1</w:t>
      </w:r>
      <w:r w:rsidRPr="009107E1">
        <w:rPr>
          <w:rFonts w:asciiTheme="minorHAnsi" w:hAnsiTheme="minorHAnsi" w:cs="Consolas"/>
          <w:color w:val="F8F8F2"/>
          <w:sz w:val="17"/>
          <w:szCs w:val="17"/>
        </w:rPr>
        <w:t>)</w:t>
      </w:r>
      <w:r w:rsidRPr="009107E1">
        <w:rPr>
          <w:rFonts w:asciiTheme="minorHAnsi" w:hAnsiTheme="minorHAnsi" w:cs="Consolas"/>
          <w:color w:val="F8F8F2"/>
          <w:sz w:val="17"/>
          <w:szCs w:val="17"/>
        </w:rPr>
        <w:br/>
        <w:t xml:space="preserve">- </w:t>
      </w:r>
      <w:r w:rsidRPr="009107E1">
        <w:rPr>
          <w:rFonts w:asciiTheme="minorHAnsi" w:hAnsiTheme="minorHAnsi" w:cs="Consolas"/>
          <w:color w:val="00E0E0"/>
          <w:sz w:val="17"/>
          <w:szCs w:val="17"/>
        </w:rPr>
        <w:t>Number</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of</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Periods</w:t>
      </w:r>
      <w:r w:rsidRPr="009107E1">
        <w:rPr>
          <w:rFonts w:asciiTheme="minorHAnsi" w:hAnsiTheme="minorHAnsi" w:cs="Consolas"/>
          <w:color w:val="F8F8F2"/>
          <w:sz w:val="17"/>
          <w:szCs w:val="17"/>
        </w:rPr>
        <w:t xml:space="preserve"> = </w:t>
      </w:r>
      <w:r w:rsidRPr="009107E1">
        <w:rPr>
          <w:rFonts w:asciiTheme="minorHAnsi" w:hAnsiTheme="minorHAnsi" w:cs="Consolas"/>
          <w:color w:val="00E0E0"/>
          <w:sz w:val="17"/>
          <w:szCs w:val="17"/>
        </w:rPr>
        <w:t>Configurable</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by</w:t>
      </w:r>
      <w:r w:rsidRPr="009107E1">
        <w:rPr>
          <w:rFonts w:asciiTheme="minorHAnsi" w:hAnsiTheme="minorHAnsi" w:cs="Consolas"/>
          <w:color w:val="F8F8F2"/>
          <w:sz w:val="17"/>
          <w:szCs w:val="17"/>
        </w:rPr>
        <w:t xml:space="preserve"> admin (</w:t>
      </w:r>
      <w:r w:rsidRPr="009107E1">
        <w:rPr>
          <w:rFonts w:asciiTheme="minorHAnsi" w:hAnsiTheme="minorHAnsi" w:cs="Consolas"/>
          <w:b/>
          <w:bCs/>
          <w:color w:val="DCC6E0"/>
          <w:sz w:val="17"/>
          <w:szCs w:val="17"/>
        </w:rPr>
        <w:t>default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6</w:t>
      </w:r>
      <w:r w:rsidRPr="009107E1">
        <w:rPr>
          <w:rFonts w:asciiTheme="minorHAnsi" w:hAnsiTheme="minorHAnsi" w:cs="Consolas"/>
          <w:color w:val="F8F8F2"/>
          <w:sz w:val="17"/>
          <w:szCs w:val="17"/>
        </w:rPr>
        <w:t xml:space="preserve"> months)</w:t>
      </w:r>
    </w:p>
    <w:p w:rsidR="00D22BF2" w:rsidRPr="009107E1" w:rsidRDefault="00D22BF2" w:rsidP="00D22BF2"/>
    <w:p w:rsidR="00D22BF2" w:rsidRPr="00D22BF2" w:rsidRDefault="00D22BF2" w:rsidP="00F70261">
      <w:pPr>
        <w:spacing w:line="240" w:lineRule="auto"/>
        <w:ind w:left="720"/>
        <w:rPr>
          <w:rFonts w:eastAsia="Times New Roman" w:cs="Times New Roman"/>
          <w:kern w:val="0"/>
          <w14:ligatures w14:val="none"/>
        </w:rPr>
      </w:pPr>
      <w:r w:rsidRPr="00D22BF2">
        <w:rPr>
          <w:rFonts w:eastAsia="Times New Roman" w:cs="Times New Roman"/>
          <w:color w:val="20A4D9"/>
          <w:kern w:val="0"/>
          <w14:ligatures w14:val="none"/>
        </w:rPr>
        <w:t xml:space="preserve">Special Case: </w:t>
      </w:r>
      <w:r w:rsidRPr="00D22BF2">
        <w:rPr>
          <w:rFonts w:eastAsia="Times New Roman" w:cs="Times New Roman"/>
          <w:kern w:val="0"/>
          <w14:ligatures w14:val="none"/>
        </w:rPr>
        <w:t>If vehicle has less than 2 services:</w:t>
      </w:r>
    </w:p>
    <w:p w:rsidR="00D22BF2" w:rsidRPr="00D22BF2" w:rsidRDefault="00D22BF2" w:rsidP="009107E1">
      <w:pPr>
        <w:numPr>
          <w:ilvl w:val="1"/>
          <w:numId w:val="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Use simple average instead</w:t>
      </w:r>
    </w:p>
    <w:p w:rsidR="00F70261" w:rsidRPr="00D22BF2" w:rsidRDefault="00D22BF2" w:rsidP="00632E7C">
      <w:pPr>
        <w:numPr>
          <w:ilvl w:val="1"/>
          <w:numId w:val="6"/>
        </w:numPr>
        <w:spacing w:line="240" w:lineRule="auto"/>
        <w:rPr>
          <w:rFonts w:eastAsia="Times New Roman" w:cs="Times New Roman"/>
          <w:kern w:val="0"/>
          <w14:ligatures w14:val="none"/>
        </w:rPr>
      </w:pPr>
      <w:r w:rsidRPr="00D22BF2">
        <w:rPr>
          <w:rFonts w:eastAsia="Times New Roman" w:cs="Times New Roman"/>
          <w:kern w:val="0"/>
          <w14:ligatures w14:val="none"/>
        </w:rPr>
        <w:t>Average = Total Distance / Total Time</w:t>
      </w:r>
    </w:p>
    <w:p w:rsidR="00D22BF2" w:rsidRPr="00D22BF2" w:rsidRDefault="00D22BF2" w:rsidP="00D22BF2">
      <w:pPr>
        <w:numPr>
          <w:ilvl w:val="0"/>
          <w:numId w:val="6"/>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Service History Features</w:t>
      </w:r>
    </w:p>
    <w:p w:rsidR="00D22BF2" w:rsidRPr="00D22BF2" w:rsidRDefault="00D22BF2" w:rsidP="00D22BF2">
      <w:pPr>
        <w:numPr>
          <w:ilvl w:val="1"/>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Number of previous services</w:t>
      </w:r>
    </w:p>
    <w:p w:rsidR="00D22BF2" w:rsidRPr="00D22BF2" w:rsidRDefault="00D22BF2" w:rsidP="00D22BF2">
      <w:pPr>
        <w:numPr>
          <w:ilvl w:val="1"/>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Time since last service</w:t>
      </w:r>
    </w:p>
    <w:p w:rsidR="00D22BF2" w:rsidRPr="00D22BF2" w:rsidRDefault="00D22BF2" w:rsidP="00D22BF2">
      <w:pPr>
        <w:numPr>
          <w:ilvl w:val="1"/>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Odometer reading since last service</w:t>
      </w:r>
    </w:p>
    <w:p w:rsidR="00D22BF2" w:rsidRPr="00D22BF2" w:rsidRDefault="00D22BF2" w:rsidP="00D22BF2">
      <w:pPr>
        <w:numPr>
          <w:ilvl w:val="1"/>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Parts replaced in last 3 services</w:t>
      </w:r>
    </w:p>
    <w:p w:rsidR="00D22BF2" w:rsidRPr="00D22BF2" w:rsidRDefault="00D22BF2" w:rsidP="00D22BF2">
      <w:pPr>
        <w:numPr>
          <w:ilvl w:val="1"/>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Frequency of each part replacement</w:t>
      </w:r>
    </w:p>
    <w:p w:rsidR="00D22BF2" w:rsidRPr="00D22BF2" w:rsidRDefault="00D22BF2" w:rsidP="00D22BF2">
      <w:pPr>
        <w:numPr>
          <w:ilvl w:val="0"/>
          <w:numId w:val="6"/>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Complaint Processing</w:t>
      </w:r>
    </w:p>
    <w:p w:rsidR="00D22BF2" w:rsidRPr="00D22BF2" w:rsidRDefault="00D22BF2" w:rsidP="00D22BF2">
      <w:pPr>
        <w:numPr>
          <w:ilvl w:val="1"/>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Convert customer complaint text into numeric values</w:t>
      </w:r>
    </w:p>
    <w:p w:rsidR="00D22BF2" w:rsidRPr="00D22BF2" w:rsidRDefault="00D22BF2" w:rsidP="00D22BF2">
      <w:pPr>
        <w:numPr>
          <w:ilvl w:val="1"/>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Use simple word matching technique: </w:t>
      </w:r>
    </w:p>
    <w:p w:rsidR="00D22BF2" w:rsidRPr="00D22BF2" w:rsidRDefault="00D22BF2" w:rsidP="00D22BF2">
      <w:pPr>
        <w:numPr>
          <w:ilvl w:val="2"/>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dictionary of common complaint keywords (e.g., "noise", "vibration", "leak")</w:t>
      </w:r>
    </w:p>
    <w:p w:rsidR="00D22BF2" w:rsidRPr="00D22BF2" w:rsidRDefault="00D22BF2" w:rsidP="00D22BF2">
      <w:pPr>
        <w:numPr>
          <w:ilvl w:val="2"/>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Count how many times each keyword appears</w:t>
      </w:r>
    </w:p>
    <w:p w:rsidR="00F70261" w:rsidRPr="00AB650B" w:rsidRDefault="00D22BF2" w:rsidP="00D22BF2">
      <w:pPr>
        <w:numPr>
          <w:ilvl w:val="2"/>
          <w:numId w:val="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Map keywords to likely parts (e.g., "brake noise" </w:t>
      </w:r>
      <w:r w:rsidRPr="00D22BF2">
        <w:rPr>
          <w:rFonts w:ascii="Times New Roman" w:eastAsia="Times New Roman" w:hAnsi="Times New Roman" w:cs="Times New Roman"/>
          <w:kern w:val="0"/>
          <w14:ligatures w14:val="none"/>
        </w:rPr>
        <w:t>→</w:t>
      </w:r>
      <w:r w:rsidRPr="00D22BF2">
        <w:rPr>
          <w:rFonts w:eastAsia="Times New Roman" w:cs="Times New Roman"/>
          <w:kern w:val="0"/>
          <w14:ligatures w14:val="none"/>
        </w:rPr>
        <w:t xml:space="preserve"> brake pads)</w:t>
      </w:r>
    </w:p>
    <w:p w:rsidR="00D22BF2" w:rsidRPr="00632E7C" w:rsidRDefault="00D22BF2" w:rsidP="00F70261">
      <w:pPr>
        <w:pStyle w:val="Heading4"/>
        <w:spacing w:before="0" w:after="0"/>
        <w:rPr>
          <w:rStyle w:val="Strong"/>
          <w:b w:val="0"/>
          <w:bCs w:val="0"/>
          <w:color w:val="81929A"/>
        </w:rPr>
      </w:pPr>
      <w:r w:rsidRPr="00632E7C">
        <w:rPr>
          <w:rStyle w:val="Strong"/>
          <w:b w:val="0"/>
          <w:bCs w:val="0"/>
          <w:color w:val="81929A"/>
        </w:rPr>
        <w:t>D. Data Storage</w:t>
      </w:r>
    </w:p>
    <w:p w:rsidR="00D22BF2" w:rsidRPr="00D22BF2" w:rsidRDefault="00D22BF2" w:rsidP="00AB650B">
      <w:pPr>
        <w:numPr>
          <w:ilvl w:val="0"/>
          <w:numId w:val="7"/>
        </w:numPr>
        <w:spacing w:line="240" w:lineRule="auto"/>
        <w:rPr>
          <w:rFonts w:eastAsia="Times New Roman" w:cs="Times New Roman"/>
          <w:kern w:val="0"/>
          <w14:ligatures w14:val="none"/>
        </w:rPr>
      </w:pPr>
      <w:r w:rsidRPr="00D22BF2">
        <w:rPr>
          <w:rFonts w:eastAsia="Times New Roman" w:cs="Times New Roman"/>
          <w:kern w:val="0"/>
          <w14:ligatures w14:val="none"/>
        </w:rPr>
        <w:t>Store processed features in a feature database</w:t>
      </w:r>
    </w:p>
    <w:p w:rsidR="00D22BF2" w:rsidRPr="00D22BF2" w:rsidRDefault="00D22BF2" w:rsidP="00AB650B">
      <w:pPr>
        <w:numPr>
          <w:ilvl w:val="0"/>
          <w:numId w:val="7"/>
        </w:numPr>
        <w:spacing w:line="240" w:lineRule="auto"/>
        <w:rPr>
          <w:rFonts w:eastAsia="Times New Roman" w:cs="Times New Roman"/>
          <w:kern w:val="0"/>
          <w14:ligatures w14:val="none"/>
        </w:rPr>
      </w:pPr>
      <w:r w:rsidRPr="00D22BF2">
        <w:rPr>
          <w:rFonts w:eastAsia="Times New Roman" w:cs="Times New Roman"/>
          <w:kern w:val="0"/>
          <w14:ligatures w14:val="none"/>
        </w:rPr>
        <w:t>Structure: One row per vehicle-service combination</w:t>
      </w:r>
    </w:p>
    <w:p w:rsidR="00D22BF2" w:rsidRPr="00D22BF2" w:rsidRDefault="00D22BF2" w:rsidP="00AB650B">
      <w:pPr>
        <w:numPr>
          <w:ilvl w:val="0"/>
          <w:numId w:val="7"/>
        </w:numPr>
        <w:spacing w:line="240" w:lineRule="auto"/>
        <w:rPr>
          <w:rFonts w:eastAsia="Times New Roman" w:cs="Times New Roman"/>
          <w:kern w:val="0"/>
          <w14:ligatures w14:val="none"/>
        </w:rPr>
      </w:pPr>
      <w:r w:rsidRPr="00D22BF2">
        <w:rPr>
          <w:rFonts w:eastAsia="Times New Roman" w:cs="Times New Roman"/>
          <w:kern w:val="0"/>
          <w14:ligatures w14:val="none"/>
        </w:rPr>
        <w:t>Ready for model training</w:t>
      </w:r>
    </w:p>
    <w:p w:rsidR="00D22BF2" w:rsidRPr="00D22BF2" w:rsidRDefault="00D22BF2" w:rsidP="00D22BF2">
      <w:p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lastRenderedPageBreak/>
        <w:t>Important:</w:t>
      </w:r>
      <w:r w:rsidRPr="00D22BF2">
        <w:rPr>
          <w:rFonts w:eastAsia="Times New Roman" w:cs="Times New Roman"/>
          <w:kern w:val="0"/>
          <w14:ligatures w14:val="none"/>
        </w:rPr>
        <w:t xml:space="preserve"> Preserve categorical features as categorical type (do not convert to numbers yet)</w:t>
      </w:r>
    </w:p>
    <w:p w:rsidR="00D22BF2" w:rsidRPr="00EF6077" w:rsidRDefault="00D22BF2" w:rsidP="009107E1">
      <w:pPr>
        <w:pStyle w:val="Heading2"/>
        <w:rPr>
          <w:color w:val="F89237"/>
        </w:rPr>
      </w:pPr>
      <w:r w:rsidRPr="00EF6077">
        <w:rPr>
          <w:color w:val="F89237"/>
        </w:rPr>
        <w:t>3.2 Smart Learning Engine (Machine Learning Model)</w:t>
      </w:r>
    </w:p>
    <w:p w:rsidR="00D22BF2" w:rsidRPr="00AB650B" w:rsidRDefault="00D22BF2" w:rsidP="00AB650B">
      <w:pPr>
        <w:pStyle w:val="Heading3"/>
        <w:spacing w:before="0"/>
        <w:rPr>
          <w:rFonts w:asciiTheme="minorHAnsi" w:eastAsia="Times New Roman" w:hAnsiTheme="minorHAnsi"/>
          <w:b/>
          <w:bCs/>
          <w:color w:val="4D5559"/>
        </w:rPr>
      </w:pPr>
      <w:r w:rsidRPr="00AB650B">
        <w:rPr>
          <w:rFonts w:asciiTheme="minorHAnsi" w:eastAsia="Times New Roman" w:hAnsiTheme="minorHAnsi"/>
          <w:b/>
          <w:bCs/>
          <w:color w:val="4D5559"/>
        </w:rPr>
        <w:t>3.2.1 Model Selection: LightGBM</w:t>
      </w:r>
    </w:p>
    <w:p w:rsidR="00D22BF2" w:rsidRPr="008934C3" w:rsidRDefault="00D22BF2" w:rsidP="00D9638A">
      <w:pPr>
        <w:pStyle w:val="Heading4"/>
        <w:spacing w:after="0"/>
        <w:rPr>
          <w:rFonts w:eastAsia="Times New Roman"/>
          <w:b/>
          <w:bCs/>
          <w:color w:val="F89237"/>
        </w:rPr>
      </w:pPr>
      <w:r w:rsidRPr="008934C3">
        <w:rPr>
          <w:rFonts w:eastAsia="Times New Roman"/>
          <w:b/>
          <w:bCs/>
          <w:color w:val="F89237"/>
        </w:rPr>
        <w:t>Why LightGBM?</w:t>
      </w:r>
    </w:p>
    <w:p w:rsidR="00D22BF2" w:rsidRPr="00D22BF2" w:rsidRDefault="00D22BF2" w:rsidP="009107E1">
      <w:pPr>
        <w:numPr>
          <w:ilvl w:val="0"/>
          <w:numId w:val="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Fast training and prediction (recommendations in less than 1 second)</w:t>
      </w:r>
    </w:p>
    <w:p w:rsidR="00D22BF2" w:rsidRPr="00D22BF2" w:rsidRDefault="00D22BF2" w:rsidP="009107E1">
      <w:pPr>
        <w:numPr>
          <w:ilvl w:val="0"/>
          <w:numId w:val="8"/>
        </w:numPr>
        <w:spacing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Native support for categorical features</w:t>
      </w:r>
      <w:r w:rsidRPr="00D22BF2">
        <w:rPr>
          <w:rFonts w:eastAsia="Times New Roman" w:cs="Times New Roman"/>
          <w:kern w:val="0"/>
          <w14:ligatures w14:val="none"/>
        </w:rPr>
        <w:t xml:space="preserve"> - works directly with vehicle model, dealer code, region, terrain without converting them to numbers first</w:t>
      </w:r>
    </w:p>
    <w:p w:rsidR="00D22BF2" w:rsidRPr="00D22BF2" w:rsidRDefault="00D22BF2" w:rsidP="009107E1">
      <w:pPr>
        <w:numPr>
          <w:ilvl w:val="0"/>
          <w:numId w:val="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Works well with the type of data we have (mix of numbers and categories)</w:t>
      </w:r>
    </w:p>
    <w:p w:rsidR="00D22BF2" w:rsidRPr="00D22BF2" w:rsidRDefault="00D22BF2" w:rsidP="009107E1">
      <w:pPr>
        <w:numPr>
          <w:ilvl w:val="0"/>
          <w:numId w:val="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Can show which factors are most important for each recommendation</w:t>
      </w:r>
    </w:p>
    <w:p w:rsidR="00D22BF2" w:rsidRPr="00D22BF2" w:rsidRDefault="00D22BF2" w:rsidP="009107E1">
      <w:pPr>
        <w:numPr>
          <w:ilvl w:val="0"/>
          <w:numId w:val="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Handles missing data automatically</w:t>
      </w:r>
    </w:p>
    <w:p w:rsidR="00D22BF2" w:rsidRPr="00D22BF2" w:rsidRDefault="00D22BF2" w:rsidP="009107E1">
      <w:pPr>
        <w:numPr>
          <w:ilvl w:val="0"/>
          <w:numId w:val="8"/>
        </w:numPr>
        <w:spacing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Memory efficient</w:t>
      </w:r>
      <w:r w:rsidRPr="00D22BF2">
        <w:rPr>
          <w:rFonts w:eastAsia="Times New Roman" w:cs="Times New Roman"/>
          <w:kern w:val="0"/>
          <w14:ligatures w14:val="none"/>
        </w:rPr>
        <w:t xml:space="preserve"> - uses 40% less memory than alternatives, critical for handling 500 concurrent users</w:t>
      </w:r>
    </w:p>
    <w:p w:rsidR="00D22BF2" w:rsidRPr="00D22BF2" w:rsidRDefault="00D22BF2" w:rsidP="009107E1">
      <w:pPr>
        <w:numPr>
          <w:ilvl w:val="0"/>
          <w:numId w:val="8"/>
        </w:numPr>
        <w:spacing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Faster retraining</w:t>
      </w:r>
      <w:r w:rsidRPr="00D22BF2">
        <w:rPr>
          <w:rFonts w:eastAsia="Times New Roman" w:cs="Times New Roman"/>
          <w:kern w:val="0"/>
          <w14:ligatures w14:val="none"/>
        </w:rPr>
        <w:t xml:space="preserve"> - completes in 30-40 minutes instead of 3-4 hours, essential for the daily/weekly feedback loop requirement</w:t>
      </w:r>
    </w:p>
    <w:p w:rsidR="00D22BF2" w:rsidRPr="00D22BF2" w:rsidRDefault="00D22BF2" w:rsidP="009107E1">
      <w:pPr>
        <w:numPr>
          <w:ilvl w:val="0"/>
          <w:numId w:val="8"/>
        </w:numPr>
        <w:spacing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Better performance on categorical features</w:t>
      </w:r>
      <w:r w:rsidRPr="00D22BF2">
        <w:rPr>
          <w:rFonts w:eastAsia="Times New Roman" w:cs="Times New Roman"/>
          <w:kern w:val="0"/>
          <w14:ligatures w14:val="none"/>
        </w:rPr>
        <w:t xml:space="preserve"> - vehicles have many categories (models, dealers, regions) which LightGBM handles better</w:t>
      </w:r>
    </w:p>
    <w:p w:rsidR="00D22BF2" w:rsidRPr="00AB650B" w:rsidRDefault="00D22BF2" w:rsidP="00D9638A">
      <w:pPr>
        <w:pStyle w:val="Heading3"/>
        <w:rPr>
          <w:rFonts w:asciiTheme="minorHAnsi" w:eastAsia="Times New Roman" w:hAnsiTheme="minorHAnsi"/>
          <w:b/>
          <w:bCs/>
          <w:color w:val="4D5559"/>
        </w:rPr>
      </w:pPr>
      <w:r w:rsidRPr="00AB650B">
        <w:rPr>
          <w:rFonts w:asciiTheme="minorHAnsi" w:eastAsia="Times New Roman" w:hAnsiTheme="minorHAnsi"/>
          <w:b/>
          <w:bCs/>
          <w:color w:val="4D5559"/>
        </w:rPr>
        <w:t>3.2.2 Input Features (What the Model Learns From)</w:t>
      </w:r>
    </w:p>
    <w:tbl>
      <w:tblPr>
        <w:tblStyle w:val="ListTable3-Accent1"/>
        <w:tblW w:w="0" w:type="auto"/>
        <w:tblBorders>
          <w:top w:val="single" w:sz="4" w:space="0" w:color="802E00" w:themeColor="accent2"/>
          <w:left w:val="single" w:sz="4" w:space="0" w:color="802E00" w:themeColor="accent2"/>
          <w:bottom w:val="single" w:sz="4" w:space="0" w:color="802E00" w:themeColor="accent2"/>
          <w:right w:val="single" w:sz="4" w:space="0" w:color="802E00" w:themeColor="accent2"/>
          <w:insideH w:val="single" w:sz="4" w:space="0" w:color="802E00" w:themeColor="accent2"/>
          <w:insideV w:val="single" w:sz="4" w:space="0" w:color="802E00" w:themeColor="accent2"/>
        </w:tblBorders>
        <w:tblLook w:val="04A0" w:firstRow="1" w:lastRow="0" w:firstColumn="1" w:lastColumn="0" w:noHBand="0" w:noVBand="1"/>
      </w:tblPr>
      <w:tblGrid>
        <w:gridCol w:w="1795"/>
        <w:gridCol w:w="3150"/>
        <w:gridCol w:w="3870"/>
        <w:gridCol w:w="1399"/>
      </w:tblGrid>
      <w:tr w:rsidR="00F70261" w:rsidRPr="009107E1" w:rsidTr="00F232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95" w:type="dxa"/>
            <w:tcBorders>
              <w:bottom w:val="none" w:sz="0" w:space="0" w:color="auto"/>
              <w:right w:val="none" w:sz="0" w:space="0" w:color="auto"/>
            </w:tcBorders>
            <w:hideMark/>
          </w:tcPr>
          <w:p w:rsidR="00D22BF2" w:rsidRPr="00D22BF2" w:rsidRDefault="00D22BF2" w:rsidP="00D22BF2">
            <w:pPr>
              <w:spacing w:line="240" w:lineRule="auto"/>
              <w:jc w:val="center"/>
              <w:rPr>
                <w:rFonts w:eastAsia="Times New Roman" w:cs="Times New Roman"/>
                <w:kern w:val="0"/>
                <w:sz w:val="20"/>
                <w:szCs w:val="20"/>
                <w14:ligatures w14:val="none"/>
              </w:rPr>
            </w:pPr>
            <w:r w:rsidRPr="00D22BF2">
              <w:rPr>
                <w:rFonts w:eastAsia="Times New Roman" w:cs="Times New Roman"/>
                <w:kern w:val="0"/>
                <w:sz w:val="20"/>
                <w:szCs w:val="20"/>
                <w14:ligatures w14:val="none"/>
              </w:rPr>
              <w:t>Feature Category</w:t>
            </w:r>
          </w:p>
        </w:tc>
        <w:tc>
          <w:tcPr>
            <w:tcW w:w="3150" w:type="dxa"/>
            <w:hideMark/>
          </w:tcPr>
          <w:p w:rsidR="00D22BF2" w:rsidRPr="00D22BF2" w:rsidRDefault="00D22BF2" w:rsidP="00D22BF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Specific Features</w:t>
            </w:r>
          </w:p>
        </w:tc>
        <w:tc>
          <w:tcPr>
            <w:tcW w:w="3870" w:type="dxa"/>
            <w:hideMark/>
          </w:tcPr>
          <w:p w:rsidR="00D22BF2" w:rsidRPr="00D22BF2" w:rsidRDefault="00D22BF2" w:rsidP="00D22BF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Example Values</w:t>
            </w:r>
          </w:p>
        </w:tc>
        <w:tc>
          <w:tcPr>
            <w:tcW w:w="1399" w:type="dxa"/>
            <w:hideMark/>
          </w:tcPr>
          <w:p w:rsidR="00D22BF2" w:rsidRPr="00D22BF2" w:rsidRDefault="00D22BF2" w:rsidP="00D22BF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Data Type</w:t>
            </w:r>
          </w:p>
        </w:tc>
      </w:tr>
      <w:tr w:rsidR="00F70261" w:rsidRPr="009107E1"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Vehicle Info</w:t>
            </w:r>
          </w:p>
        </w:tc>
        <w:tc>
          <w:tcPr>
            <w:tcW w:w="315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Vehicle Model</w:t>
            </w:r>
          </w:p>
        </w:tc>
        <w:tc>
          <w:tcPr>
            <w:tcW w:w="387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 xml:space="preserve">Pulsar 150, </w:t>
            </w:r>
            <w:proofErr w:type="spellStart"/>
            <w:r w:rsidRPr="00D22BF2">
              <w:rPr>
                <w:rFonts w:eastAsia="Times New Roman" w:cs="Times New Roman"/>
                <w:kern w:val="0"/>
                <w:sz w:val="20"/>
                <w:szCs w:val="20"/>
                <w14:ligatures w14:val="none"/>
              </w:rPr>
              <w:t>Dominar</w:t>
            </w:r>
            <w:proofErr w:type="spellEnd"/>
            <w:r w:rsidRPr="00D22BF2">
              <w:rPr>
                <w:rFonts w:eastAsia="Times New Roman" w:cs="Times New Roman"/>
                <w:kern w:val="0"/>
                <w:sz w:val="20"/>
                <w:szCs w:val="20"/>
                <w14:ligatures w14:val="none"/>
              </w:rPr>
              <w:t xml:space="preserve"> 400</w:t>
            </w:r>
          </w:p>
        </w:tc>
        <w:tc>
          <w:tcPr>
            <w:tcW w:w="1399"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b/>
                <w:bCs/>
                <w:kern w:val="0"/>
                <w:sz w:val="20"/>
                <w:szCs w:val="20"/>
                <w14:ligatures w14:val="none"/>
              </w:rPr>
              <w:t>Categorical</w:t>
            </w:r>
          </w:p>
        </w:tc>
      </w:tr>
      <w:tr w:rsidR="00F70261" w:rsidRPr="009107E1" w:rsidTr="00F2320F">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Current Odometer</w:t>
            </w:r>
          </w:p>
        </w:tc>
        <w:tc>
          <w:tcPr>
            <w:tcW w:w="387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15,250 km</w:t>
            </w:r>
          </w:p>
        </w:tc>
        <w:tc>
          <w:tcPr>
            <w:tcW w:w="1399" w:type="dxa"/>
            <w:hideMark/>
          </w:tcPr>
          <w:p w:rsidR="00D22BF2" w:rsidRPr="00D22BF2" w:rsidRDefault="00D22BF2" w:rsidP="00F7026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Numerical</w:t>
            </w:r>
          </w:p>
        </w:tc>
      </w:tr>
      <w:tr w:rsidR="00F70261" w:rsidRPr="009107E1"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Vehicle Age</w:t>
            </w:r>
          </w:p>
        </w:tc>
        <w:tc>
          <w:tcPr>
            <w:tcW w:w="387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2.5 years</w:t>
            </w:r>
          </w:p>
        </w:tc>
        <w:tc>
          <w:tcPr>
            <w:tcW w:w="1399" w:type="dxa"/>
            <w:tcBorders>
              <w:top w:val="none" w:sz="0" w:space="0" w:color="auto"/>
              <w:bottom w:val="none" w:sz="0" w:space="0" w:color="auto"/>
            </w:tcBorders>
            <w:hideMark/>
          </w:tcPr>
          <w:p w:rsidR="00D22BF2" w:rsidRPr="00D22BF2" w:rsidRDefault="00D22BF2" w:rsidP="00F7026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Numerical</w:t>
            </w:r>
          </w:p>
        </w:tc>
      </w:tr>
      <w:tr w:rsidR="00F70261" w:rsidRPr="009107E1" w:rsidTr="00F2320F">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EMA Value</w:t>
            </w:r>
          </w:p>
        </w:tc>
        <w:tc>
          <w:tcPr>
            <w:tcW w:w="387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450 km/month</w:t>
            </w:r>
          </w:p>
        </w:tc>
        <w:tc>
          <w:tcPr>
            <w:tcW w:w="1399" w:type="dxa"/>
            <w:hideMark/>
          </w:tcPr>
          <w:p w:rsidR="00D22BF2" w:rsidRPr="00D22BF2" w:rsidRDefault="00D22BF2" w:rsidP="00F7026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Numerical</w:t>
            </w:r>
          </w:p>
        </w:tc>
      </w:tr>
      <w:tr w:rsidR="00F70261" w:rsidRPr="009107E1"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Service History</w:t>
            </w:r>
          </w:p>
        </w:tc>
        <w:tc>
          <w:tcPr>
            <w:tcW w:w="315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Days Since Last Service</w:t>
            </w:r>
          </w:p>
        </w:tc>
        <w:tc>
          <w:tcPr>
            <w:tcW w:w="387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180 days</w:t>
            </w:r>
          </w:p>
        </w:tc>
        <w:tc>
          <w:tcPr>
            <w:tcW w:w="1399" w:type="dxa"/>
            <w:tcBorders>
              <w:top w:val="none" w:sz="0" w:space="0" w:color="auto"/>
              <w:bottom w:val="none" w:sz="0" w:space="0" w:color="auto"/>
            </w:tcBorders>
            <w:hideMark/>
          </w:tcPr>
          <w:p w:rsidR="00D22BF2" w:rsidRPr="00D22BF2" w:rsidRDefault="00D22BF2" w:rsidP="00F7026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Numerical</w:t>
            </w:r>
          </w:p>
        </w:tc>
      </w:tr>
      <w:tr w:rsidR="00F70261" w:rsidRPr="009107E1" w:rsidTr="00F2320F">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Odometer Since Last Service</w:t>
            </w:r>
          </w:p>
        </w:tc>
        <w:tc>
          <w:tcPr>
            <w:tcW w:w="387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2,500 km</w:t>
            </w:r>
          </w:p>
        </w:tc>
        <w:tc>
          <w:tcPr>
            <w:tcW w:w="1399" w:type="dxa"/>
            <w:hideMark/>
          </w:tcPr>
          <w:p w:rsidR="00D22BF2" w:rsidRPr="00D22BF2" w:rsidRDefault="00D22BF2" w:rsidP="00F7026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Numerical</w:t>
            </w:r>
          </w:p>
        </w:tc>
      </w:tr>
      <w:tr w:rsidR="00F70261" w:rsidRPr="009107E1"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Number of Past Services</w:t>
            </w:r>
          </w:p>
        </w:tc>
        <w:tc>
          <w:tcPr>
            <w:tcW w:w="387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5</w:t>
            </w:r>
          </w:p>
        </w:tc>
        <w:tc>
          <w:tcPr>
            <w:tcW w:w="1399" w:type="dxa"/>
            <w:tcBorders>
              <w:top w:val="none" w:sz="0" w:space="0" w:color="auto"/>
              <w:bottom w:val="none" w:sz="0" w:space="0" w:color="auto"/>
            </w:tcBorders>
            <w:hideMark/>
          </w:tcPr>
          <w:p w:rsidR="00D22BF2" w:rsidRPr="00D22BF2" w:rsidRDefault="00D22BF2" w:rsidP="00F7026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Numerical</w:t>
            </w:r>
          </w:p>
        </w:tc>
      </w:tr>
      <w:tr w:rsidR="00F70261" w:rsidRPr="009107E1" w:rsidTr="00F2320F">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Parts Replaced in Last 3 Services</w:t>
            </w:r>
          </w:p>
        </w:tc>
        <w:tc>
          <w:tcPr>
            <w:tcW w:w="387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Brake Pads, Air Filter, Engine Oil</w:t>
            </w:r>
          </w:p>
        </w:tc>
        <w:tc>
          <w:tcPr>
            <w:tcW w:w="1399" w:type="dxa"/>
            <w:hideMark/>
          </w:tcPr>
          <w:p w:rsidR="00D22BF2" w:rsidRPr="00D22BF2" w:rsidRDefault="00D22BF2" w:rsidP="00F7026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b/>
                <w:bCs/>
                <w:kern w:val="0"/>
                <w:sz w:val="20"/>
                <w:szCs w:val="20"/>
                <w14:ligatures w14:val="none"/>
              </w:rPr>
              <w:t>Categorical</w:t>
            </w:r>
          </w:p>
        </w:tc>
      </w:tr>
      <w:tr w:rsidR="00F70261" w:rsidRPr="009107E1"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Complaints</w:t>
            </w:r>
          </w:p>
        </w:tc>
        <w:tc>
          <w:tcPr>
            <w:tcW w:w="315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Complaint Keywords Count</w:t>
            </w:r>
          </w:p>
        </w:tc>
        <w:tc>
          <w:tcPr>
            <w:tcW w:w="387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{"noise": 2, "vibration": 1}</w:t>
            </w:r>
          </w:p>
        </w:tc>
        <w:tc>
          <w:tcPr>
            <w:tcW w:w="1399" w:type="dxa"/>
            <w:tcBorders>
              <w:top w:val="none" w:sz="0" w:space="0" w:color="auto"/>
              <w:bottom w:val="none" w:sz="0" w:space="0" w:color="auto"/>
            </w:tcBorders>
            <w:hideMark/>
          </w:tcPr>
          <w:p w:rsidR="00D22BF2" w:rsidRPr="00D22BF2" w:rsidRDefault="00D22BF2" w:rsidP="00F7026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Numerical</w:t>
            </w:r>
          </w:p>
        </w:tc>
      </w:tr>
      <w:tr w:rsidR="00F70261" w:rsidRPr="009107E1" w:rsidTr="00F2320F">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Previous Complaint-Part Matches</w:t>
            </w:r>
          </w:p>
        </w:tc>
        <w:tc>
          <w:tcPr>
            <w:tcW w:w="387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w:t>
            </w:r>
            <w:proofErr w:type="gramStart"/>
            <w:r w:rsidRPr="00D22BF2">
              <w:rPr>
                <w:rFonts w:eastAsia="Times New Roman" w:cs="Times New Roman"/>
                <w:kern w:val="0"/>
                <w:sz w:val="20"/>
                <w:szCs w:val="20"/>
                <w14:ligatures w14:val="none"/>
              </w:rPr>
              <w:t>brake</w:t>
            </w:r>
            <w:proofErr w:type="gramEnd"/>
            <w:r w:rsidRPr="00D22BF2">
              <w:rPr>
                <w:rFonts w:eastAsia="Times New Roman" w:cs="Times New Roman"/>
                <w:kern w:val="0"/>
                <w:sz w:val="20"/>
                <w:szCs w:val="20"/>
                <w14:ligatures w14:val="none"/>
              </w:rPr>
              <w:t xml:space="preserve"> noise" </w:t>
            </w:r>
            <w:r w:rsidRPr="00D22BF2">
              <w:rPr>
                <w:rFonts w:ascii="Times New Roman" w:eastAsia="Times New Roman" w:hAnsi="Times New Roman" w:cs="Times New Roman"/>
                <w:kern w:val="0"/>
                <w:sz w:val="20"/>
                <w:szCs w:val="20"/>
                <w14:ligatures w14:val="none"/>
              </w:rPr>
              <w:t>→</w:t>
            </w:r>
            <w:r w:rsidRPr="00D22BF2">
              <w:rPr>
                <w:rFonts w:eastAsia="Times New Roman" w:cs="Times New Roman"/>
                <w:kern w:val="0"/>
                <w:sz w:val="20"/>
                <w:szCs w:val="20"/>
                <w14:ligatures w14:val="none"/>
              </w:rPr>
              <w:t xml:space="preserve"> Brake Pads (confirmed 3 times)</w:t>
            </w:r>
          </w:p>
        </w:tc>
        <w:tc>
          <w:tcPr>
            <w:tcW w:w="1399" w:type="dxa"/>
            <w:hideMark/>
          </w:tcPr>
          <w:p w:rsidR="00D22BF2" w:rsidRPr="00D22BF2" w:rsidRDefault="00D22BF2" w:rsidP="00F7026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Numerical</w:t>
            </w:r>
          </w:p>
        </w:tc>
      </w:tr>
      <w:tr w:rsidR="00F70261" w:rsidRPr="009107E1"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Location</w:t>
            </w:r>
          </w:p>
        </w:tc>
        <w:tc>
          <w:tcPr>
            <w:tcW w:w="315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Dealer Region</w:t>
            </w:r>
          </w:p>
        </w:tc>
        <w:tc>
          <w:tcPr>
            <w:tcW w:w="387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Mumbai, Delhi, Bangalore</w:t>
            </w:r>
          </w:p>
        </w:tc>
        <w:tc>
          <w:tcPr>
            <w:tcW w:w="1399" w:type="dxa"/>
            <w:tcBorders>
              <w:top w:val="none" w:sz="0" w:space="0" w:color="auto"/>
              <w:bottom w:val="none" w:sz="0" w:space="0" w:color="auto"/>
            </w:tcBorders>
            <w:hideMark/>
          </w:tcPr>
          <w:p w:rsidR="00D22BF2" w:rsidRPr="00D22BF2" w:rsidRDefault="00D22BF2" w:rsidP="00F7026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b/>
                <w:bCs/>
                <w:kern w:val="0"/>
                <w:sz w:val="20"/>
                <w:szCs w:val="20"/>
                <w14:ligatures w14:val="none"/>
              </w:rPr>
              <w:t>Categorical</w:t>
            </w:r>
          </w:p>
        </w:tc>
      </w:tr>
      <w:tr w:rsidR="00F70261" w:rsidRPr="009107E1" w:rsidTr="00F2320F">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Terrain Type</w:t>
            </w:r>
          </w:p>
        </w:tc>
        <w:tc>
          <w:tcPr>
            <w:tcW w:w="387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Urban, Coastal, Mountain</w:t>
            </w:r>
          </w:p>
        </w:tc>
        <w:tc>
          <w:tcPr>
            <w:tcW w:w="1399" w:type="dxa"/>
            <w:hideMark/>
          </w:tcPr>
          <w:p w:rsidR="00D22BF2" w:rsidRPr="00D22BF2" w:rsidRDefault="00D22BF2" w:rsidP="00F7026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b/>
                <w:bCs/>
                <w:kern w:val="0"/>
                <w:sz w:val="20"/>
                <w:szCs w:val="20"/>
                <w14:ligatures w14:val="none"/>
              </w:rPr>
              <w:t>Categorical</w:t>
            </w:r>
          </w:p>
        </w:tc>
      </w:tr>
      <w:tr w:rsidR="00F70261" w:rsidRPr="009107E1"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Time</w:t>
            </w:r>
          </w:p>
        </w:tc>
        <w:tc>
          <w:tcPr>
            <w:tcW w:w="315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Current Month</w:t>
            </w:r>
          </w:p>
        </w:tc>
        <w:tc>
          <w:tcPr>
            <w:tcW w:w="3870" w:type="dxa"/>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October</w:t>
            </w:r>
          </w:p>
        </w:tc>
        <w:tc>
          <w:tcPr>
            <w:tcW w:w="1399" w:type="dxa"/>
            <w:tcBorders>
              <w:top w:val="none" w:sz="0" w:space="0" w:color="auto"/>
              <w:bottom w:val="none" w:sz="0" w:space="0" w:color="auto"/>
            </w:tcBorders>
            <w:hideMark/>
          </w:tcPr>
          <w:p w:rsidR="00D22BF2" w:rsidRPr="00D22BF2" w:rsidRDefault="00D22BF2" w:rsidP="00F7026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b/>
                <w:bCs/>
                <w:kern w:val="0"/>
                <w:sz w:val="20"/>
                <w:szCs w:val="20"/>
                <w14:ligatures w14:val="none"/>
              </w:rPr>
              <w:t>Categorical</w:t>
            </w:r>
          </w:p>
        </w:tc>
      </w:tr>
      <w:tr w:rsidR="00F70261" w:rsidRPr="009107E1" w:rsidTr="00F2320F">
        <w:tc>
          <w:tcPr>
            <w:cnfStyle w:val="001000000000" w:firstRow="0" w:lastRow="0" w:firstColumn="1" w:lastColumn="0" w:oddVBand="0" w:evenVBand="0" w:oddHBand="0" w:evenHBand="0" w:firstRowFirstColumn="0" w:firstRowLastColumn="0" w:lastRowFirstColumn="0" w:lastRowLastColumn="0"/>
            <w:tcW w:w="1795" w:type="dxa"/>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p>
        </w:tc>
        <w:tc>
          <w:tcPr>
            <w:tcW w:w="315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Season</w:t>
            </w:r>
          </w:p>
        </w:tc>
        <w:tc>
          <w:tcPr>
            <w:tcW w:w="3870" w:type="dxa"/>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Monsoon, Winter, Summer</w:t>
            </w:r>
          </w:p>
        </w:tc>
        <w:tc>
          <w:tcPr>
            <w:tcW w:w="1399" w:type="dxa"/>
            <w:hideMark/>
          </w:tcPr>
          <w:p w:rsidR="00D22BF2" w:rsidRPr="00D22BF2" w:rsidRDefault="00D22BF2" w:rsidP="00F70261">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b/>
                <w:bCs/>
                <w:kern w:val="0"/>
                <w:sz w:val="20"/>
                <w:szCs w:val="20"/>
                <w14:ligatures w14:val="none"/>
              </w:rPr>
              <w:t>Categorical</w:t>
            </w:r>
          </w:p>
        </w:tc>
      </w:tr>
    </w:tbl>
    <w:p w:rsidR="00D22BF2" w:rsidRPr="009107E1" w:rsidRDefault="00D22BF2" w:rsidP="00D9638A">
      <w:p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Important Note:</w:t>
      </w:r>
      <w:r w:rsidRPr="00D22BF2">
        <w:rPr>
          <w:rFonts w:eastAsia="Times New Roman" w:cs="Times New Roman"/>
          <w:kern w:val="0"/>
          <w14:ligatures w14:val="none"/>
        </w:rPr>
        <w:t xml:space="preserve"> Features marked as "Categorical" will be passed directly to LightGBM without one-hot encoding. This reduces the feature space from approximately 300 features to just 50 features, making the model simpler and faster.</w:t>
      </w:r>
    </w:p>
    <w:p w:rsidR="00D22BF2" w:rsidRPr="00D22BF2" w:rsidRDefault="00D22BF2" w:rsidP="00AB650B">
      <w:pPr>
        <w:spacing w:line="240" w:lineRule="auto"/>
        <w:outlineLvl w:val="3"/>
        <w:rPr>
          <w:rFonts w:eastAsia="Times New Roman" w:cs="Times New Roman"/>
          <w:b/>
          <w:bCs/>
          <w:color w:val="4D5559"/>
          <w:kern w:val="0"/>
          <w14:ligatures w14:val="none"/>
        </w:rPr>
      </w:pPr>
      <w:r w:rsidRPr="00D22BF2">
        <w:rPr>
          <w:rFonts w:eastAsia="Times New Roman" w:cs="Times New Roman"/>
          <w:b/>
          <w:bCs/>
          <w:color w:val="4D5559"/>
          <w:kern w:val="0"/>
          <w14:ligatures w14:val="none"/>
        </w:rPr>
        <w:t>3.2.3 Output (What the Model Predicts)</w:t>
      </w:r>
    </w:p>
    <w:p w:rsidR="00D22BF2" w:rsidRPr="00D22BF2" w:rsidRDefault="00D22BF2" w:rsidP="00AB650B">
      <w:pPr>
        <w:spacing w:line="240" w:lineRule="auto"/>
        <w:rPr>
          <w:rFonts w:eastAsia="Times New Roman" w:cs="Times New Roman"/>
          <w:kern w:val="0"/>
          <w14:ligatures w14:val="none"/>
        </w:rPr>
      </w:pPr>
      <w:r w:rsidRPr="00D22BF2">
        <w:rPr>
          <w:rFonts w:eastAsia="Times New Roman" w:cs="Times New Roman"/>
          <w:kern w:val="0"/>
          <w14:ligatures w14:val="none"/>
        </w:rPr>
        <w:t>For each part in the inventory, the model outputs:</w:t>
      </w:r>
    </w:p>
    <w:p w:rsidR="00D22BF2" w:rsidRPr="00D22BF2" w:rsidRDefault="00D22BF2" w:rsidP="00D22BF2">
      <w:pPr>
        <w:numPr>
          <w:ilvl w:val="0"/>
          <w:numId w:val="9"/>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Probability</w:t>
      </w:r>
      <w:r w:rsidRPr="00D22BF2">
        <w:rPr>
          <w:rFonts w:eastAsia="Times New Roman" w:cs="Times New Roman"/>
          <w:kern w:val="0"/>
          <w14:ligatures w14:val="none"/>
        </w:rPr>
        <w:t>: Likelihood that this part needs replacement (0-100%)</w:t>
      </w:r>
    </w:p>
    <w:p w:rsidR="00D22BF2" w:rsidRPr="00D22BF2" w:rsidRDefault="00D22BF2" w:rsidP="00D22BF2">
      <w:pPr>
        <w:numPr>
          <w:ilvl w:val="0"/>
          <w:numId w:val="9"/>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Confidence Score</w:t>
      </w:r>
      <w:r w:rsidRPr="00D22BF2">
        <w:rPr>
          <w:rFonts w:eastAsia="Times New Roman" w:cs="Times New Roman"/>
          <w:kern w:val="0"/>
          <w14:ligatures w14:val="none"/>
        </w:rPr>
        <w:t>: How sure the model is about this prediction (0-100%)</w:t>
      </w:r>
    </w:p>
    <w:p w:rsidR="00D22BF2" w:rsidRPr="00D22BF2" w:rsidRDefault="00D22BF2" w:rsidP="00AB650B">
      <w:pPr>
        <w:spacing w:before="100" w:beforeAutospacing="1" w:line="240" w:lineRule="auto"/>
        <w:outlineLvl w:val="3"/>
        <w:rPr>
          <w:rFonts w:eastAsia="Times New Roman" w:cs="Times New Roman"/>
          <w:b/>
          <w:bCs/>
          <w:color w:val="4D5559"/>
          <w:kern w:val="0"/>
          <w14:ligatures w14:val="none"/>
        </w:rPr>
      </w:pPr>
      <w:r w:rsidRPr="00D22BF2">
        <w:rPr>
          <w:rFonts w:eastAsia="Times New Roman" w:cs="Times New Roman"/>
          <w:b/>
          <w:bCs/>
          <w:color w:val="4D5559"/>
          <w:kern w:val="0"/>
          <w14:ligatures w14:val="none"/>
        </w:rPr>
        <w:t>3.2.4 Training Process</w:t>
      </w:r>
    </w:p>
    <w:p w:rsidR="00D22BF2" w:rsidRPr="00D22BF2" w:rsidRDefault="00D22BF2" w:rsidP="00AB650B">
      <w:pPr>
        <w:spacing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Step 1: Prepare Training Data</w:t>
      </w:r>
    </w:p>
    <w:p w:rsidR="00D22BF2" w:rsidRPr="00D22BF2" w:rsidRDefault="00D22BF2" w:rsidP="00D22BF2">
      <w:pPr>
        <w:numPr>
          <w:ilvl w:val="0"/>
          <w:numId w:val="1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Use past job cards where we know: </w:t>
      </w:r>
    </w:p>
    <w:p w:rsidR="00D22BF2" w:rsidRPr="00D22BF2" w:rsidRDefault="00D22BF2" w:rsidP="00D22BF2">
      <w:pPr>
        <w:numPr>
          <w:ilvl w:val="1"/>
          <w:numId w:val="1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What the vehicle condition was (inputs)</w:t>
      </w:r>
    </w:p>
    <w:p w:rsidR="00D22BF2" w:rsidRPr="00D22BF2" w:rsidRDefault="00D22BF2" w:rsidP="00D22BF2">
      <w:pPr>
        <w:numPr>
          <w:ilvl w:val="1"/>
          <w:numId w:val="1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Which parts were actually replaced (correct answers)</w:t>
      </w:r>
    </w:p>
    <w:p w:rsidR="00D22BF2" w:rsidRPr="00D22BF2" w:rsidRDefault="00D22BF2" w:rsidP="00D22BF2">
      <w:pPr>
        <w:numPr>
          <w:ilvl w:val="0"/>
          <w:numId w:val="1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Split data: 80% for training, 20% for testing</w:t>
      </w:r>
    </w:p>
    <w:p w:rsidR="00D22BF2" w:rsidRPr="00D22BF2" w:rsidRDefault="00D22BF2" w:rsidP="00D22BF2">
      <w:pPr>
        <w:numPr>
          <w:ilvl w:val="0"/>
          <w:numId w:val="1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Do NOT convert categorical features to numbers</w:t>
      </w:r>
      <w:r w:rsidRPr="00D22BF2">
        <w:rPr>
          <w:rFonts w:eastAsia="Times New Roman" w:cs="Times New Roman"/>
          <w:kern w:val="0"/>
          <w14:ligatures w14:val="none"/>
        </w:rPr>
        <w:t xml:space="preserve"> - keep them as categories for LightGBM</w:t>
      </w:r>
    </w:p>
    <w:p w:rsidR="00D22BF2" w:rsidRPr="00D22BF2" w:rsidRDefault="00D22BF2" w:rsidP="00AB650B">
      <w:pPr>
        <w:spacing w:before="100" w:before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Step 2: Configure LightGBM</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b/>
          <w:bCs/>
          <w:color w:val="DCC6E0"/>
          <w:sz w:val="17"/>
          <w:szCs w:val="17"/>
        </w:rPr>
        <w:t>import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lightgbm</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as</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lgb</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D4D0AB"/>
          <w:sz w:val="17"/>
          <w:szCs w:val="17"/>
        </w:rPr>
        <w:t># Specify which features are categorical (LightGBM will handle them specially)</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categorical_features</w:t>
      </w:r>
      <w:proofErr w:type="spellEnd"/>
      <w:r w:rsidRPr="009107E1">
        <w:rPr>
          <w:rFonts w:asciiTheme="minorHAnsi" w:hAnsiTheme="minorHAnsi" w:cs="Consolas"/>
          <w:color w:val="F8F8F2"/>
          <w:sz w:val="17"/>
          <w:szCs w:val="17"/>
        </w:rPr>
        <w:t xml:space="preserve"> =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vehicle</w:t>
      </w:r>
      <w:proofErr w:type="gramEnd"/>
      <w:r w:rsidRPr="009107E1">
        <w:rPr>
          <w:rFonts w:asciiTheme="minorHAnsi" w:hAnsiTheme="minorHAnsi" w:cs="Consolas"/>
          <w:color w:val="ABE338"/>
          <w:sz w:val="17"/>
          <w:szCs w:val="17"/>
        </w:rPr>
        <w:t>_model</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dealer</w:t>
      </w:r>
      <w:proofErr w:type="gramEnd"/>
      <w:r w:rsidRPr="009107E1">
        <w:rPr>
          <w:rFonts w:asciiTheme="minorHAnsi" w:hAnsiTheme="minorHAnsi" w:cs="Consolas"/>
          <w:color w:val="ABE338"/>
          <w:sz w:val="17"/>
          <w:szCs w:val="17"/>
        </w:rPr>
        <w:t>_code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region</w:t>
      </w:r>
      <w:proofErr w:type="gramEnd"/>
      <w:r w:rsidRPr="009107E1">
        <w:rPr>
          <w:rFonts w:asciiTheme="minorHAnsi" w:hAnsiTheme="minorHAnsi" w:cs="Consolas"/>
          <w:color w:val="ABE338"/>
          <w:sz w:val="17"/>
          <w:szCs w:val="17"/>
        </w:rPr>
        <w:t>_code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terrain</w:t>
      </w:r>
      <w:proofErr w:type="gramEnd"/>
      <w:r w:rsidRPr="009107E1">
        <w:rPr>
          <w:rFonts w:asciiTheme="minorHAnsi" w:hAnsiTheme="minorHAnsi" w:cs="Consolas"/>
          <w:color w:val="ABE338"/>
          <w:sz w:val="17"/>
          <w:szCs w:val="17"/>
        </w:rPr>
        <w:t>_type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season</w:t>
      </w:r>
      <w:proofErr w:type="gramEnd"/>
      <w:r w:rsidRPr="009107E1">
        <w:rPr>
          <w:rFonts w:asciiTheme="minorHAnsi" w:hAnsiTheme="minorHAnsi" w:cs="Consolas"/>
          <w:color w:val="ABE338"/>
          <w:sz w:val="17"/>
          <w:szCs w:val="17"/>
        </w:rPr>
        <w:t>_code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part</w:t>
      </w:r>
      <w:proofErr w:type="gramEnd"/>
      <w:r w:rsidRPr="009107E1">
        <w:rPr>
          <w:rFonts w:asciiTheme="minorHAnsi" w:hAnsiTheme="minorHAnsi" w:cs="Consolas"/>
          <w:color w:val="ABE338"/>
          <w:sz w:val="17"/>
          <w:szCs w:val="17"/>
        </w:rPr>
        <w:t>_category</w:t>
      </w:r>
      <w:proofErr w:type="spellEnd"/>
      <w:r w:rsidRPr="009107E1">
        <w:rPr>
          <w:rFonts w:asciiTheme="minorHAnsi" w:hAnsiTheme="minorHAnsi" w:cs="Consolas"/>
          <w:color w:val="ABE338"/>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D4D0AB"/>
          <w:sz w:val="17"/>
          <w:szCs w:val="17"/>
        </w:rPr>
        <w:t># Create dataset with categorical features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train_data</w:t>
      </w:r>
      <w:proofErr w:type="spellEnd"/>
      <w:r w:rsidRPr="009107E1">
        <w:rPr>
          <w:rFonts w:asciiTheme="minorHAnsi" w:hAnsiTheme="minorHAnsi" w:cs="Consolas"/>
          <w:color w:val="F8F8F2"/>
          <w:sz w:val="17"/>
          <w:szCs w:val="17"/>
        </w:rPr>
        <w:t xml:space="preserve"> = </w:t>
      </w:r>
      <w:proofErr w:type="spellStart"/>
      <w:proofErr w:type="gramStart"/>
      <w:r w:rsidRPr="009107E1">
        <w:rPr>
          <w:rFonts w:asciiTheme="minorHAnsi" w:hAnsiTheme="minorHAnsi" w:cs="Consolas"/>
          <w:color w:val="F8F8F2"/>
          <w:sz w:val="17"/>
          <w:szCs w:val="17"/>
        </w:rPr>
        <w:t>lgb.</w:t>
      </w:r>
      <w:r w:rsidRPr="009107E1">
        <w:rPr>
          <w:rFonts w:asciiTheme="minorHAnsi" w:hAnsiTheme="minorHAnsi" w:cs="Consolas"/>
          <w:color w:val="00E0E0"/>
          <w:sz w:val="17"/>
          <w:szCs w:val="17"/>
        </w:rPr>
        <w:t>Dataset</w:t>
      </w:r>
      <w:proofErr w:type="spellEnd"/>
      <w:proofErr w:type="gramEnd"/>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X_train</w:t>
      </w:r>
      <w:proofErr w:type="spellEnd"/>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label=</w:t>
      </w:r>
      <w:proofErr w:type="spellStart"/>
      <w:r w:rsidRPr="009107E1">
        <w:rPr>
          <w:rFonts w:asciiTheme="minorHAnsi" w:hAnsiTheme="minorHAnsi" w:cs="Consolas"/>
          <w:color w:val="F8F8F2"/>
          <w:sz w:val="17"/>
          <w:szCs w:val="17"/>
        </w:rPr>
        <w:t>y_train</w:t>
      </w:r>
      <w:proofErr w:type="spellEnd"/>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categorical_feature</w:t>
      </w:r>
      <w:proofErr w:type="spellEnd"/>
      <w:r w:rsidRPr="009107E1">
        <w:rPr>
          <w:rFonts w:asciiTheme="minorHAnsi" w:hAnsiTheme="minorHAnsi" w:cs="Consolas"/>
          <w:color w:val="F8F8F2"/>
          <w:sz w:val="17"/>
          <w:szCs w:val="17"/>
        </w:rPr>
        <w:t>=</w:t>
      </w:r>
      <w:proofErr w:type="spellStart"/>
      <w:r w:rsidRPr="009107E1">
        <w:rPr>
          <w:rFonts w:asciiTheme="minorHAnsi" w:hAnsiTheme="minorHAnsi" w:cs="Consolas"/>
          <w:color w:val="F8F8F2"/>
          <w:sz w:val="17"/>
          <w:szCs w:val="17"/>
        </w:rPr>
        <w:t>categorical_features</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D4D0AB"/>
          <w:sz w:val="17"/>
          <w:szCs w:val="17"/>
        </w:rPr>
        <w:t># Training parameters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b/>
          <w:bCs/>
          <w:color w:val="DCC6E0"/>
          <w:sz w:val="17"/>
          <w:szCs w:val="17"/>
        </w:rPr>
        <w:t>params</w:t>
      </w:r>
      <w:r w:rsidRPr="009107E1">
        <w:rPr>
          <w:rFonts w:asciiTheme="minorHAnsi" w:hAnsiTheme="minorHAnsi" w:cs="Consolas"/>
          <w:color w:val="F8F8F2"/>
          <w:sz w:val="17"/>
          <w:szCs w:val="17"/>
        </w:rPr>
        <w:t xml:space="preserve"> =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'objective'</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'binary</w:t>
      </w:r>
      <w:proofErr w:type="gramStart"/>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w:t>
      </w:r>
      <w:proofErr w:type="gramEnd"/>
      <w:r w:rsidRPr="009107E1">
        <w:rPr>
          <w:rFonts w:asciiTheme="minorHAnsi" w:hAnsiTheme="minorHAnsi" w:cs="Consolas"/>
          <w:color w:val="D4D0AB"/>
          <w:sz w:val="17"/>
          <w:szCs w:val="17"/>
        </w:rPr>
        <w:t xml:space="preserve"> For each part: needs replacement (1) or not (0)</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'metric'</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r w:rsidRPr="009107E1">
        <w:rPr>
          <w:rFonts w:asciiTheme="minorHAnsi" w:hAnsiTheme="minorHAnsi" w:cs="Consolas"/>
          <w:color w:val="ABE338"/>
          <w:sz w:val="17"/>
          <w:szCs w:val="17"/>
        </w:rPr>
        <w:t>auc</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num</w:t>
      </w:r>
      <w:proofErr w:type="gramEnd"/>
      <w:r w:rsidRPr="009107E1">
        <w:rPr>
          <w:rFonts w:asciiTheme="minorHAnsi" w:hAnsiTheme="minorHAnsi" w:cs="Consolas"/>
          <w:color w:val="ABE338"/>
          <w:sz w:val="17"/>
          <w:szCs w:val="17"/>
        </w:rPr>
        <w:t>_leaves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31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learning</w:t>
      </w:r>
      <w:proofErr w:type="gramEnd"/>
      <w:r w:rsidRPr="009107E1">
        <w:rPr>
          <w:rFonts w:asciiTheme="minorHAnsi" w:hAnsiTheme="minorHAnsi" w:cs="Consolas"/>
          <w:color w:val="ABE338"/>
          <w:sz w:val="17"/>
          <w:szCs w:val="17"/>
        </w:rPr>
        <w:t>_rate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0.05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feature</w:t>
      </w:r>
      <w:proofErr w:type="gramEnd"/>
      <w:r w:rsidRPr="009107E1">
        <w:rPr>
          <w:rFonts w:asciiTheme="minorHAnsi" w:hAnsiTheme="minorHAnsi" w:cs="Consolas"/>
          <w:color w:val="ABE338"/>
          <w:sz w:val="17"/>
          <w:szCs w:val="17"/>
        </w:rPr>
        <w:t>_fraction</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0.8</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bagging</w:t>
      </w:r>
      <w:proofErr w:type="gramEnd"/>
      <w:r w:rsidRPr="009107E1">
        <w:rPr>
          <w:rFonts w:asciiTheme="minorHAnsi" w:hAnsiTheme="minorHAnsi" w:cs="Consolas"/>
          <w:color w:val="ABE338"/>
          <w:sz w:val="17"/>
          <w:szCs w:val="17"/>
        </w:rPr>
        <w:t>_fraction</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0.8</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bagging</w:t>
      </w:r>
      <w:proofErr w:type="gramEnd"/>
      <w:r w:rsidRPr="009107E1">
        <w:rPr>
          <w:rFonts w:asciiTheme="minorHAnsi" w:hAnsiTheme="minorHAnsi" w:cs="Consolas"/>
          <w:color w:val="ABE338"/>
          <w:sz w:val="17"/>
          <w:szCs w:val="17"/>
        </w:rPr>
        <w:t>_freq</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min</w:t>
      </w:r>
      <w:proofErr w:type="gramEnd"/>
      <w:r w:rsidRPr="009107E1">
        <w:rPr>
          <w:rFonts w:asciiTheme="minorHAnsi" w:hAnsiTheme="minorHAnsi" w:cs="Consolas"/>
          <w:color w:val="ABE338"/>
          <w:sz w:val="17"/>
          <w:szCs w:val="17"/>
        </w:rPr>
        <w:t>_child_samples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20</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min</w:t>
      </w:r>
      <w:proofErr w:type="gramEnd"/>
      <w:r w:rsidRPr="009107E1">
        <w:rPr>
          <w:rFonts w:asciiTheme="minorHAnsi" w:hAnsiTheme="minorHAnsi" w:cs="Consolas"/>
          <w:color w:val="ABE338"/>
          <w:sz w:val="17"/>
          <w:szCs w:val="17"/>
        </w:rPr>
        <w:t>_child_weight</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0.001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reg</w:t>
      </w:r>
      <w:proofErr w:type="gramEnd"/>
      <w:r w:rsidRPr="009107E1">
        <w:rPr>
          <w:rFonts w:asciiTheme="minorHAnsi" w:hAnsiTheme="minorHAnsi" w:cs="Consolas"/>
          <w:color w:val="ABE338"/>
          <w:sz w:val="17"/>
          <w:szCs w:val="17"/>
        </w:rPr>
        <w:t>_alpha</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reg</w:t>
      </w:r>
      <w:proofErr w:type="gramEnd"/>
      <w:r w:rsidRPr="009107E1">
        <w:rPr>
          <w:rFonts w:asciiTheme="minorHAnsi" w:hAnsiTheme="minorHAnsi" w:cs="Consolas"/>
          <w:color w:val="ABE338"/>
          <w:sz w:val="17"/>
          <w:szCs w:val="17"/>
        </w:rPr>
        <w:t>_lambda</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r w:rsidRPr="009107E1">
        <w:rPr>
          <w:rFonts w:asciiTheme="minorHAnsi" w:hAnsiTheme="minorHAnsi" w:cs="Consolas"/>
          <w:color w:val="ABE338"/>
          <w:sz w:val="17"/>
          <w:szCs w:val="17"/>
        </w:rPr>
        <w:t>n_jobs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w:t>
      </w:r>
      <w:proofErr w:type="gramStart"/>
      <w:r w:rsidRPr="009107E1">
        <w:rPr>
          <w:rFonts w:asciiTheme="minorHAnsi" w:hAnsiTheme="minorHAnsi" w:cs="Consolas"/>
          <w:color w:val="ABE338"/>
          <w:sz w:val="17"/>
          <w:szCs w:val="17"/>
        </w:rPr>
        <w:t>1</w:t>
      </w:r>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w:t>
      </w:r>
      <w:proofErr w:type="gramEnd"/>
      <w:r w:rsidRPr="009107E1">
        <w:rPr>
          <w:rFonts w:asciiTheme="minorHAnsi" w:hAnsiTheme="minorHAnsi" w:cs="Consolas"/>
          <w:color w:val="D4D0AB"/>
          <w:sz w:val="17"/>
          <w:szCs w:val="17"/>
        </w:rPr>
        <w:t xml:space="preserve"> Use all available CPU cores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'verbose'</w:t>
      </w:r>
      <w:r w:rsidRPr="009107E1">
        <w:rPr>
          <w:rFonts w:asciiTheme="minorHAnsi" w:hAnsiTheme="minorHAnsi" w:cs="Consolas"/>
          <w:color w:val="F8F8F2"/>
          <w:sz w:val="17"/>
          <w:szCs w:val="17"/>
        </w:rPr>
        <w:t>: -</w:t>
      </w:r>
      <w:r w:rsidRPr="009107E1">
        <w:rPr>
          <w:rFonts w:asciiTheme="minorHAnsi" w:hAnsiTheme="minorHAnsi" w:cs="Consolas"/>
          <w:color w:val="ABE338"/>
          <w:sz w:val="17"/>
          <w:szCs w:val="17"/>
        </w:rPr>
        <w:t>1</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95887009"/>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D22BF2" w:rsidRPr="00D22BF2" w:rsidRDefault="00D22BF2" w:rsidP="00AB650B">
      <w:pPr>
        <w:spacing w:before="100" w:before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Step 3: Train the Model</w:t>
      </w:r>
    </w:p>
    <w:p w:rsidR="00D22BF2" w:rsidRPr="00D22BF2" w:rsidRDefault="00D22BF2" w:rsidP="00D22BF2">
      <w:pPr>
        <w:numPr>
          <w:ilvl w:val="0"/>
          <w:numId w:val="1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 separate model for each part type (brake pads, air filter, engine oil, etc.)</w:t>
      </w:r>
    </w:p>
    <w:p w:rsidR="00D22BF2" w:rsidRPr="00D22BF2" w:rsidRDefault="00D22BF2" w:rsidP="00D22BF2">
      <w:pPr>
        <w:numPr>
          <w:ilvl w:val="0"/>
          <w:numId w:val="1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Model learns patterns like: </w:t>
      </w:r>
    </w:p>
    <w:p w:rsidR="00D22BF2" w:rsidRPr="00D22BF2" w:rsidRDefault="00D22BF2" w:rsidP="00D22BF2">
      <w:pPr>
        <w:numPr>
          <w:ilvl w:val="1"/>
          <w:numId w:val="1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"When odometer &gt; 10,000 km AND EMA &gt; 500 km/month AND complaint contains 'brake' </w:t>
      </w:r>
      <w:r w:rsidRPr="00D22BF2">
        <w:rPr>
          <w:rFonts w:ascii="Times New Roman" w:eastAsia="Times New Roman" w:hAnsi="Times New Roman" w:cs="Times New Roman"/>
          <w:kern w:val="0"/>
          <w14:ligatures w14:val="none"/>
        </w:rPr>
        <w:t>→</w:t>
      </w:r>
      <w:r w:rsidRPr="00D22BF2">
        <w:rPr>
          <w:rFonts w:eastAsia="Times New Roman" w:cs="Times New Roman"/>
          <w:kern w:val="0"/>
          <w14:ligatures w14:val="none"/>
        </w:rPr>
        <w:t xml:space="preserve"> 85% chance brake pads need replacement"</w:t>
      </w:r>
    </w:p>
    <w:p w:rsidR="00D22BF2" w:rsidRPr="00D22BF2" w:rsidRDefault="00D22BF2" w:rsidP="00D22BF2">
      <w:pPr>
        <w:numPr>
          <w:ilvl w:val="1"/>
          <w:numId w:val="1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"When vehicle age &gt; 3 years AND time since last service &gt; 180 days </w:t>
      </w:r>
      <w:r w:rsidRPr="00D22BF2">
        <w:rPr>
          <w:rFonts w:ascii="Times New Roman" w:eastAsia="Times New Roman" w:hAnsi="Times New Roman" w:cs="Times New Roman"/>
          <w:kern w:val="0"/>
          <w14:ligatures w14:val="none"/>
        </w:rPr>
        <w:t>→</w:t>
      </w:r>
      <w:r w:rsidRPr="00D22BF2">
        <w:rPr>
          <w:rFonts w:eastAsia="Times New Roman" w:cs="Times New Roman"/>
          <w:kern w:val="0"/>
          <w14:ligatures w14:val="none"/>
        </w:rPr>
        <w:t xml:space="preserve"> 75% chance air filter needs replacement"</w:t>
      </w:r>
    </w:p>
    <w:p w:rsidR="00D22BF2" w:rsidRPr="00D22BF2" w:rsidRDefault="00D22BF2" w:rsidP="00D22BF2">
      <w:pPr>
        <w:numPr>
          <w:ilvl w:val="1"/>
          <w:numId w:val="1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"When vehicle model = Pulsar 150 AND terrain = Mountain AND season = Monsoon </w:t>
      </w:r>
      <w:r w:rsidRPr="00D22BF2">
        <w:rPr>
          <w:rFonts w:ascii="Times New Roman" w:eastAsia="Times New Roman" w:hAnsi="Times New Roman" w:cs="Times New Roman"/>
          <w:kern w:val="0"/>
          <w14:ligatures w14:val="none"/>
        </w:rPr>
        <w:t>→</w:t>
      </w:r>
      <w:r w:rsidRPr="00D22BF2">
        <w:rPr>
          <w:rFonts w:eastAsia="Times New Roman" w:cs="Times New Roman"/>
          <w:kern w:val="0"/>
          <w14:ligatures w14:val="none"/>
        </w:rPr>
        <w:t xml:space="preserve"> 90% chance chain sprocket needs replacement"</w:t>
      </w:r>
    </w:p>
    <w:p w:rsidR="00D22BF2" w:rsidRPr="00D22BF2" w:rsidRDefault="00D22BF2" w:rsidP="00D22BF2">
      <w:pPr>
        <w:numPr>
          <w:ilvl w:val="0"/>
          <w:numId w:val="1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Training time: 30-40 minutes for full dataset (much faster than alternatives)</w:t>
      </w:r>
    </w:p>
    <w:p w:rsidR="00D22BF2" w:rsidRPr="00D22BF2" w:rsidRDefault="00D22BF2" w:rsidP="00AB650B">
      <w:pPr>
        <w:spacing w:before="100" w:before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Step 4: Validate</w:t>
      </w:r>
    </w:p>
    <w:p w:rsidR="00D22BF2" w:rsidRPr="00D22BF2" w:rsidRDefault="00D22BF2" w:rsidP="00D22BF2">
      <w:pPr>
        <w:numPr>
          <w:ilvl w:val="0"/>
          <w:numId w:val="1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on the 20% data the model hasn't seen</w:t>
      </w:r>
    </w:p>
    <w:p w:rsidR="00D22BF2" w:rsidRPr="00D22BF2" w:rsidRDefault="00D22BF2" w:rsidP="00D22BF2">
      <w:pPr>
        <w:numPr>
          <w:ilvl w:val="0"/>
          <w:numId w:val="1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Check if predictions match actual parts replaced</w:t>
      </w:r>
    </w:p>
    <w:p w:rsidR="00D22BF2" w:rsidRPr="00D22BF2" w:rsidRDefault="00D22BF2" w:rsidP="00D22BF2">
      <w:pPr>
        <w:numPr>
          <w:ilvl w:val="0"/>
          <w:numId w:val="1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Target metrics: </w:t>
      </w:r>
    </w:p>
    <w:p w:rsidR="00D22BF2" w:rsidRPr="00D22BF2" w:rsidRDefault="00D22BF2" w:rsidP="00D22BF2">
      <w:pPr>
        <w:numPr>
          <w:ilvl w:val="1"/>
          <w:numId w:val="1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AUC-ROC &gt; 0.85 (measures how well model distinguishes between needs/doesn't need replacement)</w:t>
      </w:r>
    </w:p>
    <w:p w:rsidR="00D22BF2" w:rsidRPr="00D22BF2" w:rsidRDefault="00D22BF2" w:rsidP="00D22BF2">
      <w:pPr>
        <w:numPr>
          <w:ilvl w:val="1"/>
          <w:numId w:val="1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Precision &gt; 85% (of parts recommended, how many were actually needed)</w:t>
      </w:r>
    </w:p>
    <w:p w:rsidR="00D22BF2" w:rsidRPr="00D22BF2" w:rsidRDefault="00D22BF2" w:rsidP="00D22BF2">
      <w:pPr>
        <w:numPr>
          <w:ilvl w:val="1"/>
          <w:numId w:val="1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Recall &gt; 85% (of parts that were needed, how many did we recommend)</w:t>
      </w:r>
    </w:p>
    <w:p w:rsidR="00D22BF2" w:rsidRPr="00D22BF2" w:rsidRDefault="00D22BF2" w:rsidP="00D22BF2">
      <w:pPr>
        <w:numPr>
          <w:ilvl w:val="0"/>
          <w:numId w:val="1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Adjust model settings if accuracy is below acceptable threshold</w:t>
      </w:r>
    </w:p>
    <w:p w:rsidR="00D22BF2" w:rsidRPr="00D22BF2" w:rsidRDefault="00D22BF2" w:rsidP="00AB650B">
      <w:pPr>
        <w:spacing w:before="100" w:before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Step 5: Complaint-to-Part Learning</w:t>
      </w:r>
    </w:p>
    <w:p w:rsidR="00D22BF2" w:rsidRPr="00D22BF2" w:rsidRDefault="00D22BF2" w:rsidP="00D22BF2">
      <w:pPr>
        <w:numPr>
          <w:ilvl w:val="0"/>
          <w:numId w:val="13"/>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separate lookup table showing which complaints led to which parts</w:t>
      </w:r>
    </w:p>
    <w:p w:rsidR="00D22BF2" w:rsidRPr="00D22BF2" w:rsidRDefault="00D22BF2" w:rsidP="00D22BF2">
      <w:pPr>
        <w:numPr>
          <w:ilvl w:val="0"/>
          <w:numId w:val="13"/>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Track success rate of each complaint-part combination</w:t>
      </w:r>
    </w:p>
    <w:p w:rsidR="00D22BF2" w:rsidRPr="00D22BF2" w:rsidRDefault="00D22BF2" w:rsidP="00D22BF2">
      <w:pPr>
        <w:numPr>
          <w:ilvl w:val="0"/>
          <w:numId w:val="13"/>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Update model to use this knowledge</w:t>
      </w:r>
    </w:p>
    <w:p w:rsidR="00D22BF2" w:rsidRPr="00D22BF2" w:rsidRDefault="00D22BF2" w:rsidP="00AB650B">
      <w:pPr>
        <w:spacing w:before="100" w:before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Performance Benchmarks (Expected):</w:t>
      </w:r>
    </w:p>
    <w:p w:rsidR="00D22BF2" w:rsidRPr="00D22BF2" w:rsidRDefault="00D22BF2" w:rsidP="00D22BF2">
      <w:pPr>
        <w:numPr>
          <w:ilvl w:val="0"/>
          <w:numId w:val="14"/>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Training time: 30-40 minutes (full retrain with 2 years data)</w:t>
      </w:r>
    </w:p>
    <w:p w:rsidR="00D22BF2" w:rsidRPr="00D22BF2" w:rsidRDefault="00D22BF2" w:rsidP="00D22BF2">
      <w:pPr>
        <w:numPr>
          <w:ilvl w:val="0"/>
          <w:numId w:val="14"/>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Prediction time: 50-80 milliseconds per vehicle</w:t>
      </w:r>
    </w:p>
    <w:p w:rsidR="00D22BF2" w:rsidRPr="00D22BF2" w:rsidRDefault="00D22BF2" w:rsidP="00D22BF2">
      <w:pPr>
        <w:numPr>
          <w:ilvl w:val="0"/>
          <w:numId w:val="14"/>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Memory usage: 8 GB per server</w:t>
      </w:r>
    </w:p>
    <w:p w:rsidR="00D22BF2" w:rsidRPr="00D22BF2" w:rsidRDefault="00D22BF2" w:rsidP="00D22BF2">
      <w:pPr>
        <w:numPr>
          <w:ilvl w:val="0"/>
          <w:numId w:val="14"/>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Accuracy: 85-87% precision and recall</w:t>
      </w:r>
    </w:p>
    <w:p w:rsidR="00D22BF2" w:rsidRPr="00EF6077" w:rsidRDefault="00D22BF2" w:rsidP="009107E1">
      <w:pPr>
        <w:pStyle w:val="Heading2"/>
        <w:rPr>
          <w:rFonts w:eastAsia="Times New Roman"/>
          <w:color w:val="F89237"/>
        </w:rPr>
      </w:pPr>
      <w:r w:rsidRPr="00EF6077">
        <w:rPr>
          <w:rFonts w:eastAsia="Times New Roman"/>
          <w:color w:val="F89237"/>
        </w:rPr>
        <w:t>3.3 Business Rules Manager</w:t>
      </w:r>
    </w:p>
    <w:p w:rsidR="00D22BF2" w:rsidRPr="00D22BF2" w:rsidRDefault="00D22BF2" w:rsidP="008934C3">
      <w:pPr>
        <w:spacing w:line="240" w:lineRule="auto"/>
        <w:outlineLvl w:val="3"/>
        <w:rPr>
          <w:rFonts w:eastAsia="Times New Roman" w:cs="Times New Roman"/>
          <w:b/>
          <w:bCs/>
          <w:color w:val="4D5559"/>
          <w:kern w:val="0"/>
          <w14:ligatures w14:val="none"/>
        </w:rPr>
      </w:pPr>
      <w:r w:rsidRPr="00D22BF2">
        <w:rPr>
          <w:rFonts w:eastAsia="Times New Roman" w:cs="Times New Roman"/>
          <w:b/>
          <w:bCs/>
          <w:color w:val="4D5559"/>
          <w:kern w:val="0"/>
          <w14:ligatures w14:val="none"/>
        </w:rPr>
        <w:t>3.3.1 Purpose</w:t>
      </w:r>
    </w:p>
    <w:p w:rsidR="00D22BF2" w:rsidRPr="00D22BF2" w:rsidRDefault="00D22BF2" w:rsidP="00D22BF2">
      <w:p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Adjusts the machine learning model's confidence scores based on seasonal and terrain conditions that are known to affect part wear.</w:t>
      </w:r>
    </w:p>
    <w:p w:rsidR="00D22BF2" w:rsidRPr="00D22BF2" w:rsidRDefault="00D22BF2" w:rsidP="008934C3">
      <w:pPr>
        <w:spacing w:before="100" w:beforeAutospacing="1" w:line="240" w:lineRule="auto"/>
        <w:outlineLvl w:val="3"/>
        <w:rPr>
          <w:rFonts w:eastAsia="Times New Roman" w:cs="Times New Roman"/>
          <w:b/>
          <w:bCs/>
          <w:color w:val="4D5559"/>
          <w:kern w:val="0"/>
          <w14:ligatures w14:val="none"/>
        </w:rPr>
      </w:pPr>
      <w:r w:rsidRPr="00D22BF2">
        <w:rPr>
          <w:rFonts w:eastAsia="Times New Roman" w:cs="Times New Roman"/>
          <w:b/>
          <w:bCs/>
          <w:color w:val="4D5559"/>
          <w:kern w:val="0"/>
          <w14:ligatures w14:val="none"/>
        </w:rPr>
        <w:t>3.3.2 Configuration Database Design</w:t>
      </w:r>
    </w:p>
    <w:p w:rsidR="00D22BF2" w:rsidRPr="00D22BF2" w:rsidRDefault="00D22BF2" w:rsidP="00F2320F">
      <w:pPr>
        <w:spacing w:before="100" w:before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Table 1: Seasonal Configuration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seasonal_config</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season_code</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ABE338"/>
          <w:sz w:val="17"/>
          <w:szCs w:val="17"/>
        </w:rPr>
        <w:t>"MON_2024"</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season_name</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ABE338"/>
          <w:sz w:val="17"/>
          <w:szCs w:val="17"/>
        </w:rPr>
        <w:t>"Monsoon"</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"Winter"</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"Summer"</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start_month</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00E0E0"/>
          <w:sz w:val="17"/>
          <w:szCs w:val="17"/>
        </w:rPr>
        <w:t>June</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end_month</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00E0E0"/>
          <w:sz w:val="17"/>
          <w:szCs w:val="17"/>
        </w:rPr>
        <w:t>September</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regions (e.g., [</w:t>
      </w:r>
      <w:r w:rsidRPr="009107E1">
        <w:rPr>
          <w:rFonts w:asciiTheme="minorHAnsi" w:hAnsiTheme="minorHAnsi" w:cs="Consolas"/>
          <w:color w:val="ABE338"/>
          <w:sz w:val="17"/>
          <w:szCs w:val="17"/>
        </w:rPr>
        <w:t>"Mumbai"</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"Pune"</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"Coastal Karnataka"</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affected_parts</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ABE338"/>
          <w:sz w:val="17"/>
          <w:szCs w:val="17"/>
        </w:rPr>
        <w:t>"Brake Pads"</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"Brake Discs"</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"Wiper Blades"</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confidence_adjustment</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ABE338"/>
          <w:sz w:val="17"/>
          <w:szCs w:val="17"/>
        </w:rPr>
        <w:t>15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586719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is_active</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true</w:t>
      </w:r>
      <w:r w:rsidRPr="009107E1">
        <w:rPr>
          <w:rFonts w:asciiTheme="minorHAnsi" w:hAnsiTheme="minorHAnsi" w:cs="Consolas"/>
          <w:color w:val="F8F8F2"/>
          <w:sz w:val="17"/>
          <w:szCs w:val="17"/>
        </w:rPr>
        <w:t>/</w:t>
      </w:r>
      <w:r w:rsidRPr="009107E1">
        <w:rPr>
          <w:rFonts w:asciiTheme="minorHAnsi" w:hAnsiTheme="minorHAnsi" w:cs="Consolas"/>
          <w:b/>
          <w:bCs/>
          <w:color w:val="DCC6E0"/>
          <w:sz w:val="17"/>
          <w:szCs w:val="17"/>
        </w:rPr>
        <w:t>false</w:t>
      </w:r>
      <w:r w:rsidRPr="009107E1">
        <w:rPr>
          <w:rFonts w:asciiTheme="minorHAnsi" w:hAnsiTheme="minorHAnsi" w:cs="Consolas"/>
          <w:color w:val="F8F8F2"/>
          <w:sz w:val="17"/>
          <w:szCs w:val="17"/>
        </w:rPr>
        <w:t>)</w:t>
      </w:r>
    </w:p>
    <w:p w:rsidR="00D22BF2" w:rsidRPr="00D22BF2" w:rsidRDefault="00D22BF2" w:rsidP="00F2320F">
      <w:pPr>
        <w:spacing w:before="100" w:before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Table 2: Terrain Configuration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81187"/>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terrain_config</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8118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terrain_code</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ABE338"/>
          <w:sz w:val="17"/>
          <w:szCs w:val="17"/>
        </w:rPr>
        <w:t>"MOUNT_01"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8118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terrain_name</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ABE338"/>
          <w:sz w:val="17"/>
          <w:szCs w:val="17"/>
        </w:rPr>
        <w:t>"Mountain"</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"Coastal"</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"Plains"</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"Off Road"</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"Desert"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"Urban"</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8118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regions (e.g., [</w:t>
      </w:r>
      <w:r w:rsidRPr="009107E1">
        <w:rPr>
          <w:rFonts w:asciiTheme="minorHAnsi" w:hAnsiTheme="minorHAnsi" w:cs="Consolas"/>
          <w:color w:val="ABE338"/>
          <w:sz w:val="17"/>
          <w:szCs w:val="17"/>
        </w:rPr>
        <w:t>"Himachal Pradesh"</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"Uttarakhand"</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8118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affected_parts</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ABE338"/>
          <w:sz w:val="17"/>
          <w:szCs w:val="17"/>
        </w:rPr>
        <w:t>"Clutch Plates"</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"Brake Pads"</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"Suspension"</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8118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confidence_adjustment</w:t>
      </w:r>
      <w:proofErr w:type="spellEnd"/>
      <w:r w:rsidRPr="009107E1">
        <w:rPr>
          <w:rFonts w:asciiTheme="minorHAnsi" w:hAnsiTheme="minorHAnsi" w:cs="Consolas"/>
          <w:color w:val="F8F8F2"/>
          <w:sz w:val="17"/>
          <w:szCs w:val="17"/>
        </w:rPr>
        <w:t xml:space="preserve"> (e.g., +</w:t>
      </w:r>
      <w:r w:rsidRPr="009107E1">
        <w:rPr>
          <w:rFonts w:asciiTheme="minorHAnsi" w:hAnsiTheme="minorHAnsi" w:cs="Consolas"/>
          <w:color w:val="ABE338"/>
          <w:sz w:val="17"/>
          <w:szCs w:val="17"/>
        </w:rPr>
        <w:t>20</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928118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is_active</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true</w:t>
      </w:r>
      <w:r w:rsidRPr="009107E1">
        <w:rPr>
          <w:rFonts w:asciiTheme="minorHAnsi" w:hAnsiTheme="minorHAnsi" w:cs="Consolas"/>
          <w:color w:val="F8F8F2"/>
          <w:sz w:val="17"/>
          <w:szCs w:val="17"/>
        </w:rPr>
        <w:t>/</w:t>
      </w:r>
      <w:r w:rsidRPr="009107E1">
        <w:rPr>
          <w:rFonts w:asciiTheme="minorHAnsi" w:hAnsiTheme="minorHAnsi" w:cs="Consolas"/>
          <w:b/>
          <w:bCs/>
          <w:color w:val="DCC6E0"/>
          <w:sz w:val="17"/>
          <w:szCs w:val="17"/>
        </w:rPr>
        <w:t>false</w:t>
      </w:r>
      <w:r w:rsidRPr="009107E1">
        <w:rPr>
          <w:rFonts w:asciiTheme="minorHAnsi" w:hAnsiTheme="minorHAnsi" w:cs="Consolas"/>
          <w:color w:val="F8F8F2"/>
          <w:sz w:val="17"/>
          <w:szCs w:val="17"/>
        </w:rPr>
        <w:t>)</w:t>
      </w:r>
    </w:p>
    <w:p w:rsidR="00D22BF2" w:rsidRPr="00D22BF2" w:rsidRDefault="00D22BF2" w:rsidP="00F31FB8">
      <w:pPr>
        <w:spacing w:before="100" w:before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Table 3: Region-Dealer Mapping</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915537"/>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region_dealer_mapping</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91553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region_code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91553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region_name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91553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dealer_code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91553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dealer_name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91553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terrain_type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6915537"/>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lastRenderedPageBreak/>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climate_zone</w:t>
      </w:r>
      <w:proofErr w:type="spellEnd"/>
    </w:p>
    <w:p w:rsidR="00D22BF2" w:rsidRPr="00D22BF2" w:rsidRDefault="00D22BF2" w:rsidP="008934C3">
      <w:pPr>
        <w:spacing w:before="100" w:beforeAutospacing="1" w:line="240" w:lineRule="auto"/>
        <w:outlineLvl w:val="3"/>
        <w:rPr>
          <w:rFonts w:eastAsia="Times New Roman" w:cs="Times New Roman"/>
          <w:b/>
          <w:bCs/>
          <w:color w:val="4D5559"/>
          <w:kern w:val="0"/>
          <w14:ligatures w14:val="none"/>
        </w:rPr>
      </w:pPr>
      <w:r w:rsidRPr="00D22BF2">
        <w:rPr>
          <w:rFonts w:eastAsia="Times New Roman" w:cs="Times New Roman"/>
          <w:b/>
          <w:bCs/>
          <w:color w:val="4D5559"/>
          <w:kern w:val="0"/>
          <w14:ligatures w14:val="none"/>
        </w:rPr>
        <w:t>3.3.3 Adjustment Logic</w:t>
      </w:r>
    </w:p>
    <w:p w:rsidR="00D22BF2" w:rsidRPr="00D22BF2" w:rsidRDefault="00D22BF2" w:rsidP="00F31FB8">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Process Flow:</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generates base recommendation: Part X, Confidence = 70%</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System identifies: Vehicle at Dealer in Mumbai, Current month = August</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Check seasonal config: August = Monsoon season in Mumbai</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Find affected parts: Brake Pads are in affected list</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Apply adjustment: 70% + 15% = 85%</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Check terrain config: Mumbai = Urban + Coastal</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Find affected parts: Brake Pads in coastal affected list</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Apply adjustment: 85% + 10% = 95%</w:t>
      </w:r>
    </w:p>
    <w:p w:rsidR="00D22BF2" w:rsidRPr="00D22BF2" w:rsidRDefault="00D22BF2" w:rsidP="00D22BF2">
      <w:pPr>
        <w:numPr>
          <w:ilvl w:val="0"/>
          <w:numId w:val="15"/>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Final confidence score: 95%</w:t>
      </w:r>
    </w:p>
    <w:p w:rsidR="00D22BF2" w:rsidRPr="00D22BF2" w:rsidRDefault="00D22BF2" w:rsidP="00F31FB8">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Important Rules:</w:t>
      </w:r>
    </w:p>
    <w:p w:rsidR="00D22BF2" w:rsidRPr="00D22BF2" w:rsidRDefault="00D22BF2" w:rsidP="00D22BF2">
      <w:pPr>
        <w:numPr>
          <w:ilvl w:val="0"/>
          <w:numId w:val="1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Multiple adjustments are added (not multiplied)</w:t>
      </w:r>
    </w:p>
    <w:p w:rsidR="00D22BF2" w:rsidRPr="00D22BF2" w:rsidRDefault="00D22BF2" w:rsidP="00D22BF2">
      <w:pPr>
        <w:numPr>
          <w:ilvl w:val="0"/>
          <w:numId w:val="1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Maximum confidence score cannot exceed 99%</w:t>
      </w:r>
    </w:p>
    <w:p w:rsidR="00D22BF2" w:rsidRPr="00D22BF2" w:rsidRDefault="00D22BF2" w:rsidP="00D22BF2">
      <w:pPr>
        <w:numPr>
          <w:ilvl w:val="0"/>
          <w:numId w:val="1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Minimum confidence score cannot go below 1%</w:t>
      </w:r>
    </w:p>
    <w:p w:rsidR="00D22BF2" w:rsidRPr="00D22BF2" w:rsidRDefault="00D22BF2" w:rsidP="00D22BF2">
      <w:pPr>
        <w:numPr>
          <w:ilvl w:val="0"/>
          <w:numId w:val="16"/>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Only active configurations are applied</w:t>
      </w:r>
    </w:p>
    <w:p w:rsidR="00D22BF2" w:rsidRPr="00D22BF2" w:rsidRDefault="00D22BF2" w:rsidP="00F31FB8">
      <w:pPr>
        <w:spacing w:before="100" w:beforeAutospacing="1" w:line="240" w:lineRule="auto"/>
        <w:outlineLvl w:val="3"/>
        <w:rPr>
          <w:rFonts w:eastAsia="Times New Roman" w:cs="Times New Roman"/>
          <w:b/>
          <w:bCs/>
          <w:color w:val="4D5559"/>
          <w:kern w:val="0"/>
          <w14:ligatures w14:val="none"/>
        </w:rPr>
      </w:pPr>
      <w:r w:rsidRPr="00D22BF2">
        <w:rPr>
          <w:rFonts w:eastAsia="Times New Roman" w:cs="Times New Roman"/>
          <w:b/>
          <w:bCs/>
          <w:color w:val="4D5559"/>
          <w:kern w:val="0"/>
          <w14:ligatures w14:val="none"/>
        </w:rPr>
        <w:t>3.3.4 Admin Configuration Interface</w:t>
      </w:r>
    </w:p>
    <w:p w:rsidR="00D22BF2" w:rsidRPr="00D22BF2" w:rsidRDefault="00D22BF2" w:rsidP="008934C3">
      <w:p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Administrators can configure through screens:</w:t>
      </w:r>
    </w:p>
    <w:p w:rsidR="00D22BF2" w:rsidRPr="00D22BF2" w:rsidRDefault="00D22BF2" w:rsidP="008934C3">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Screen 1: Manage Seasons</w:t>
      </w:r>
    </w:p>
    <w:p w:rsidR="00D22BF2" w:rsidRPr="00D22BF2" w:rsidRDefault="00D22BF2" w:rsidP="008934C3">
      <w:pPr>
        <w:numPr>
          <w:ilvl w:val="0"/>
          <w:numId w:val="1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new season definition</w:t>
      </w:r>
    </w:p>
    <w:p w:rsidR="00D22BF2" w:rsidRPr="00D22BF2" w:rsidRDefault="00D22BF2" w:rsidP="008934C3">
      <w:pPr>
        <w:numPr>
          <w:ilvl w:val="0"/>
          <w:numId w:val="1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Set date ranges (which months)</w:t>
      </w:r>
    </w:p>
    <w:p w:rsidR="00D22BF2" w:rsidRPr="00D22BF2" w:rsidRDefault="00D22BF2" w:rsidP="008934C3">
      <w:pPr>
        <w:numPr>
          <w:ilvl w:val="0"/>
          <w:numId w:val="1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Select affected regions (multi-select dropdown)</w:t>
      </w:r>
    </w:p>
    <w:p w:rsidR="00D22BF2" w:rsidRPr="00D22BF2" w:rsidRDefault="00D22BF2" w:rsidP="008934C3">
      <w:pPr>
        <w:numPr>
          <w:ilvl w:val="0"/>
          <w:numId w:val="1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Select affected parts (multi-select dropdown)</w:t>
      </w:r>
    </w:p>
    <w:p w:rsidR="00D22BF2" w:rsidRPr="00D22BF2" w:rsidRDefault="00D22BF2" w:rsidP="008934C3">
      <w:pPr>
        <w:numPr>
          <w:ilvl w:val="0"/>
          <w:numId w:val="1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Set confidence adjustment percentage</w:t>
      </w:r>
    </w:p>
    <w:p w:rsidR="00D22BF2" w:rsidRPr="00D22BF2" w:rsidRDefault="00D22BF2" w:rsidP="008934C3">
      <w:pPr>
        <w:numPr>
          <w:ilvl w:val="0"/>
          <w:numId w:val="1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Enable/disable season</w:t>
      </w:r>
    </w:p>
    <w:p w:rsidR="00D22BF2" w:rsidRPr="00D22BF2" w:rsidRDefault="00D22BF2" w:rsidP="008934C3">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Screen 2: Manage Terrains</w:t>
      </w:r>
    </w:p>
    <w:p w:rsidR="00D22BF2" w:rsidRPr="00D22BF2" w:rsidRDefault="00D22BF2" w:rsidP="00D22BF2">
      <w:pPr>
        <w:numPr>
          <w:ilvl w:val="0"/>
          <w:numId w:val="18"/>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new terrain type</w:t>
      </w:r>
    </w:p>
    <w:p w:rsidR="00D22BF2" w:rsidRPr="00D22BF2" w:rsidRDefault="00D22BF2" w:rsidP="00D22BF2">
      <w:pPr>
        <w:numPr>
          <w:ilvl w:val="0"/>
          <w:numId w:val="18"/>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Select affected regions</w:t>
      </w:r>
    </w:p>
    <w:p w:rsidR="00D22BF2" w:rsidRPr="00D22BF2" w:rsidRDefault="00D22BF2" w:rsidP="00D22BF2">
      <w:pPr>
        <w:numPr>
          <w:ilvl w:val="0"/>
          <w:numId w:val="18"/>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Select affected parts</w:t>
      </w:r>
    </w:p>
    <w:p w:rsidR="00D22BF2" w:rsidRPr="00D22BF2" w:rsidRDefault="00D22BF2" w:rsidP="00D22BF2">
      <w:pPr>
        <w:numPr>
          <w:ilvl w:val="0"/>
          <w:numId w:val="18"/>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Set confidence adjustment percentage</w:t>
      </w:r>
    </w:p>
    <w:p w:rsidR="00D22BF2" w:rsidRPr="00D22BF2" w:rsidRDefault="00D22BF2" w:rsidP="00D22BF2">
      <w:pPr>
        <w:numPr>
          <w:ilvl w:val="0"/>
          <w:numId w:val="18"/>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Enable/disable terrain</w:t>
      </w:r>
    </w:p>
    <w:p w:rsidR="00D22BF2" w:rsidRPr="00D22BF2" w:rsidRDefault="00D22BF2" w:rsidP="008934C3">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Screen 3: Map Dealers to Regions</w:t>
      </w:r>
    </w:p>
    <w:p w:rsidR="00D22BF2" w:rsidRPr="00D22BF2" w:rsidRDefault="00D22BF2" w:rsidP="00D22BF2">
      <w:pPr>
        <w:numPr>
          <w:ilvl w:val="0"/>
          <w:numId w:val="19"/>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View all dealers</w:t>
      </w:r>
    </w:p>
    <w:p w:rsidR="00D22BF2" w:rsidRPr="00D22BF2" w:rsidRDefault="00D22BF2" w:rsidP="00D22BF2">
      <w:pPr>
        <w:numPr>
          <w:ilvl w:val="0"/>
          <w:numId w:val="19"/>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Assign region and terrain type</w:t>
      </w:r>
    </w:p>
    <w:p w:rsidR="00D22BF2" w:rsidRPr="00D22BF2" w:rsidRDefault="00D22BF2" w:rsidP="00D22BF2">
      <w:pPr>
        <w:numPr>
          <w:ilvl w:val="0"/>
          <w:numId w:val="19"/>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Bulk upload option (Excel import)</w:t>
      </w:r>
    </w:p>
    <w:p w:rsidR="00D22BF2" w:rsidRPr="00EF6077" w:rsidRDefault="00D22BF2" w:rsidP="009107E1">
      <w:pPr>
        <w:pStyle w:val="Heading2"/>
        <w:rPr>
          <w:rFonts w:eastAsia="Times New Roman"/>
          <w:color w:val="F89237"/>
        </w:rPr>
      </w:pPr>
      <w:r w:rsidRPr="00EF6077">
        <w:rPr>
          <w:rFonts w:eastAsia="Times New Roman"/>
          <w:color w:val="F89237"/>
        </w:rPr>
        <w:t>3.4 Recommendation Output Service</w:t>
      </w:r>
    </w:p>
    <w:p w:rsidR="00D22BF2" w:rsidRPr="00D22BF2" w:rsidRDefault="00D22BF2" w:rsidP="008934C3">
      <w:pPr>
        <w:spacing w:line="240" w:lineRule="auto"/>
        <w:outlineLvl w:val="3"/>
        <w:rPr>
          <w:rFonts w:eastAsia="Times New Roman" w:cs="Times New Roman"/>
          <w:b/>
          <w:bCs/>
          <w:color w:val="4D5559"/>
          <w:kern w:val="0"/>
          <w14:ligatures w14:val="none"/>
        </w:rPr>
      </w:pPr>
      <w:r w:rsidRPr="00D22BF2">
        <w:rPr>
          <w:rFonts w:eastAsia="Times New Roman" w:cs="Times New Roman"/>
          <w:b/>
          <w:bCs/>
          <w:color w:val="4D5559"/>
          <w:kern w:val="0"/>
          <w14:ligatures w14:val="none"/>
        </w:rPr>
        <w:t>3.4.1 Purpose</w:t>
      </w:r>
    </w:p>
    <w:p w:rsidR="00D22BF2" w:rsidRPr="00D22BF2" w:rsidRDefault="00D22BF2" w:rsidP="00D22BF2">
      <w:p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Takes the adjusted confidence scores and prepares the final list of recommended parts to show in the job card.</w:t>
      </w:r>
    </w:p>
    <w:p w:rsidR="00D22BF2" w:rsidRPr="00D22BF2" w:rsidRDefault="00D22BF2" w:rsidP="008934C3">
      <w:pPr>
        <w:spacing w:before="100" w:beforeAutospacing="1" w:line="240" w:lineRule="auto"/>
        <w:outlineLvl w:val="3"/>
        <w:rPr>
          <w:rFonts w:eastAsia="Times New Roman" w:cs="Times New Roman"/>
          <w:b/>
          <w:bCs/>
          <w:color w:val="4D5559"/>
          <w:kern w:val="0"/>
          <w14:ligatures w14:val="none"/>
        </w:rPr>
      </w:pPr>
      <w:r w:rsidRPr="00D22BF2">
        <w:rPr>
          <w:rFonts w:eastAsia="Times New Roman" w:cs="Times New Roman"/>
          <w:b/>
          <w:bCs/>
          <w:color w:val="4D5559"/>
          <w:kern w:val="0"/>
          <w14:ligatures w14:val="none"/>
        </w:rPr>
        <w:t>3.4.2 Processing Steps</w:t>
      </w:r>
    </w:p>
    <w:p w:rsidR="00D22BF2" w:rsidRPr="00D22BF2" w:rsidRDefault="00D22BF2" w:rsidP="008934C3">
      <w:pPr>
        <w:spacing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1: Receive Input</w:t>
      </w:r>
    </w:p>
    <w:p w:rsidR="00D22BF2" w:rsidRPr="00D22BF2" w:rsidRDefault="00D22BF2" w:rsidP="00D22BF2">
      <w:pPr>
        <w:numPr>
          <w:ilvl w:val="0"/>
          <w:numId w:val="2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Vehicle identification number</w:t>
      </w:r>
    </w:p>
    <w:p w:rsidR="00D22BF2" w:rsidRPr="00D22BF2" w:rsidRDefault="00D22BF2" w:rsidP="00D22BF2">
      <w:pPr>
        <w:numPr>
          <w:ilvl w:val="0"/>
          <w:numId w:val="2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Current odometer reading</w:t>
      </w:r>
    </w:p>
    <w:p w:rsidR="00D22BF2" w:rsidRPr="00D22BF2" w:rsidRDefault="00D22BF2" w:rsidP="00D22BF2">
      <w:pPr>
        <w:numPr>
          <w:ilvl w:val="0"/>
          <w:numId w:val="2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Dealer code</w:t>
      </w:r>
    </w:p>
    <w:p w:rsidR="00D22BF2" w:rsidRPr="00D22BF2" w:rsidRDefault="00D22BF2" w:rsidP="00D22BF2">
      <w:pPr>
        <w:numPr>
          <w:ilvl w:val="0"/>
          <w:numId w:val="20"/>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Customer complaints (if any)</w:t>
      </w:r>
    </w:p>
    <w:p w:rsidR="00D22BF2" w:rsidRPr="00D22BF2" w:rsidRDefault="00D22BF2" w:rsidP="00EF6077">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2: Get Base Predictions</w:t>
      </w:r>
    </w:p>
    <w:p w:rsidR="00D22BF2" w:rsidRPr="00D22BF2" w:rsidRDefault="00D22BF2" w:rsidP="00D22BF2">
      <w:pPr>
        <w:numPr>
          <w:ilvl w:val="0"/>
          <w:numId w:val="2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Call Smart Learning Engine</w:t>
      </w:r>
    </w:p>
    <w:p w:rsidR="00D22BF2" w:rsidRPr="00D22BF2" w:rsidRDefault="00D22BF2" w:rsidP="00D22BF2">
      <w:pPr>
        <w:numPr>
          <w:ilvl w:val="0"/>
          <w:numId w:val="2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Receive predictions for all possible parts</w:t>
      </w:r>
    </w:p>
    <w:p w:rsidR="00D22BF2" w:rsidRPr="00D22BF2" w:rsidRDefault="00D22BF2" w:rsidP="00EF6077">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3: Apply Business Rules</w:t>
      </w:r>
    </w:p>
    <w:p w:rsidR="00D22BF2" w:rsidRPr="00D22BF2" w:rsidRDefault="00D22BF2" w:rsidP="00D22BF2">
      <w:pPr>
        <w:numPr>
          <w:ilvl w:val="0"/>
          <w:numId w:val="2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Call Business Rules Manager</w:t>
      </w:r>
    </w:p>
    <w:p w:rsidR="00D22BF2" w:rsidRPr="00D22BF2" w:rsidRDefault="00D22BF2" w:rsidP="00D22BF2">
      <w:pPr>
        <w:numPr>
          <w:ilvl w:val="0"/>
          <w:numId w:val="2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Get adjusted confidence scores</w:t>
      </w:r>
    </w:p>
    <w:p w:rsidR="00D22BF2" w:rsidRPr="00D22BF2" w:rsidRDefault="00D22BF2" w:rsidP="00EF6077">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4: Filter and Sort</w:t>
      </w:r>
    </w:p>
    <w:p w:rsidR="00D22BF2" w:rsidRPr="00D22BF2" w:rsidRDefault="00D22BF2" w:rsidP="00D22BF2">
      <w:pPr>
        <w:numPr>
          <w:ilvl w:val="0"/>
          <w:numId w:val="23"/>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Keep only parts with confidence &gt;= 80%</w:t>
      </w:r>
    </w:p>
    <w:p w:rsidR="00D22BF2" w:rsidRPr="00D22BF2" w:rsidRDefault="00D22BF2" w:rsidP="00D22BF2">
      <w:pPr>
        <w:numPr>
          <w:ilvl w:val="0"/>
          <w:numId w:val="23"/>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Sort by confidence score (highest to lowest)</w:t>
      </w:r>
    </w:p>
    <w:p w:rsidR="00D22BF2" w:rsidRPr="00D22BF2" w:rsidRDefault="00D22BF2" w:rsidP="00D22BF2">
      <w:pPr>
        <w:numPr>
          <w:ilvl w:val="0"/>
          <w:numId w:val="23"/>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Select top 10 parts</w:t>
      </w:r>
    </w:p>
    <w:p w:rsidR="00D22BF2" w:rsidRPr="00D22BF2" w:rsidRDefault="00D22BF2" w:rsidP="00EF6077">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5: Check Previous Rejections</w:t>
      </w:r>
    </w:p>
    <w:p w:rsidR="00D22BF2" w:rsidRPr="00D22BF2" w:rsidRDefault="00D22BF2" w:rsidP="00EF6077">
      <w:pPr>
        <w:numPr>
          <w:ilvl w:val="0"/>
          <w:numId w:val="2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Query rejection history for this vehicle</w:t>
      </w:r>
    </w:p>
    <w:p w:rsidR="00D22BF2" w:rsidRPr="00D22BF2" w:rsidRDefault="00D22BF2" w:rsidP="00D22BF2">
      <w:pPr>
        <w:numPr>
          <w:ilvl w:val="0"/>
          <w:numId w:val="24"/>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Remove parts that were previously declined in last 3 services</w:t>
      </w:r>
    </w:p>
    <w:p w:rsidR="005F17F4" w:rsidRPr="00EF6077" w:rsidRDefault="00D22BF2" w:rsidP="00D22BF2">
      <w:pPr>
        <w:numPr>
          <w:ilvl w:val="0"/>
          <w:numId w:val="24"/>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This prevents showing rejected recommendations repeatedly</w:t>
      </w:r>
    </w:p>
    <w:p w:rsidR="00D22BF2" w:rsidRPr="00D22BF2" w:rsidRDefault="00D22BF2" w:rsidP="008934C3">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6: Format Output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"recommendations"</w:t>
      </w: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part</w:t>
      </w:r>
      <w:proofErr w:type="gramEnd"/>
      <w:r w:rsidRPr="009107E1">
        <w:rPr>
          <w:rFonts w:asciiTheme="minorHAnsi" w:hAnsiTheme="minorHAnsi" w:cs="Consolas"/>
          <w:color w:val="ABE338"/>
          <w:sz w:val="17"/>
          <w:szCs w:val="17"/>
        </w:rPr>
        <w:t>_code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"BP001"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part</w:t>
      </w:r>
      <w:proofErr w:type="gramEnd"/>
      <w:r w:rsidRPr="009107E1">
        <w:rPr>
          <w:rFonts w:asciiTheme="minorHAnsi" w:hAnsiTheme="minorHAnsi" w:cs="Consolas"/>
          <w:color w:val="ABE338"/>
          <w:sz w:val="17"/>
          <w:szCs w:val="17"/>
        </w:rPr>
        <w:t>_name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"Brake Pads - Front"</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confidence</w:t>
      </w:r>
      <w:proofErr w:type="gramEnd"/>
      <w:r w:rsidRPr="009107E1">
        <w:rPr>
          <w:rFonts w:asciiTheme="minorHAnsi" w:hAnsiTheme="minorHAnsi" w:cs="Consolas"/>
          <w:color w:val="ABE338"/>
          <w:sz w:val="17"/>
          <w:szCs w:val="17"/>
        </w:rPr>
        <w:t>_score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95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"reason"</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"High usage (EMA: 520 km/month), Monsoon season, Customer complaint: brake noise"</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last</w:t>
      </w:r>
      <w:proofErr w:type="gramEnd"/>
      <w:r w:rsidRPr="009107E1">
        <w:rPr>
          <w:rFonts w:asciiTheme="minorHAnsi" w:hAnsiTheme="minorHAnsi" w:cs="Consolas"/>
          <w:color w:val="ABE338"/>
          <w:sz w:val="17"/>
          <w:szCs w:val="17"/>
        </w:rPr>
        <w:t>_replaced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"5,200 km ago"</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estimated</w:t>
      </w:r>
      <w:proofErr w:type="gramEnd"/>
      <w:r w:rsidRPr="009107E1">
        <w:rPr>
          <w:rFonts w:asciiTheme="minorHAnsi" w:hAnsiTheme="minorHAnsi" w:cs="Consolas"/>
          <w:color w:val="ABE338"/>
          <w:sz w:val="17"/>
          <w:szCs w:val="17"/>
        </w:rPr>
        <w:t>_cost</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r w:rsidRPr="009107E1">
        <w:rPr>
          <w:color w:val="ABE338"/>
          <w:sz w:val="17"/>
          <w:szCs w:val="17"/>
        </w:rPr>
        <w:t>₹</w:t>
      </w:r>
      <w:r w:rsidRPr="009107E1">
        <w:rPr>
          <w:rFonts w:asciiTheme="minorHAnsi" w:hAnsiTheme="minorHAnsi" w:cs="Consolas"/>
          <w:color w:val="ABE338"/>
          <w:sz w:val="17"/>
          <w:szCs w:val="17"/>
        </w:rPr>
        <w:t>1,500"</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...top </w:t>
      </w:r>
      <w:r w:rsidRPr="009107E1">
        <w:rPr>
          <w:rFonts w:asciiTheme="minorHAnsi" w:hAnsiTheme="minorHAnsi" w:cs="Consolas"/>
          <w:color w:val="ABE338"/>
          <w:sz w:val="17"/>
          <w:szCs w:val="17"/>
        </w:rPr>
        <w:t>10</w:t>
      </w:r>
      <w:r w:rsidRPr="009107E1">
        <w:rPr>
          <w:rFonts w:asciiTheme="minorHAnsi" w:hAnsiTheme="minorHAnsi" w:cs="Consolas"/>
          <w:color w:val="F8F8F2"/>
          <w:sz w:val="17"/>
          <w:szCs w:val="17"/>
        </w:rPr>
        <w:t xml:space="preserve"> parts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5642071"/>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D22BF2" w:rsidRPr="00D22BF2" w:rsidRDefault="00D22BF2" w:rsidP="00D2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kern w:val="0"/>
          <w:sz w:val="20"/>
          <w:szCs w:val="20"/>
          <w14:ligatures w14:val="none"/>
        </w:rPr>
      </w:pPr>
    </w:p>
    <w:p w:rsidR="00D22BF2" w:rsidRPr="00EF6077" w:rsidRDefault="00D22BF2" w:rsidP="005F17F4">
      <w:pPr>
        <w:pStyle w:val="Heading2"/>
        <w:rPr>
          <w:color w:val="F89237"/>
        </w:rPr>
      </w:pPr>
      <w:r w:rsidRPr="00EF6077">
        <w:rPr>
          <w:color w:val="F89237"/>
        </w:rPr>
        <w:t>3.5 Feedback Learning System</w:t>
      </w:r>
    </w:p>
    <w:p w:rsidR="00D22BF2" w:rsidRPr="008934C3" w:rsidRDefault="00D22BF2" w:rsidP="009107E1">
      <w:pPr>
        <w:pStyle w:val="Heading3"/>
        <w:rPr>
          <w:rFonts w:asciiTheme="minorHAnsi" w:eastAsia="Times New Roman" w:hAnsiTheme="minorHAnsi"/>
          <w:b/>
          <w:bCs/>
          <w:color w:val="4D5559"/>
        </w:rPr>
      </w:pPr>
      <w:r w:rsidRPr="008934C3">
        <w:rPr>
          <w:rFonts w:asciiTheme="minorHAnsi" w:eastAsia="Times New Roman" w:hAnsiTheme="minorHAnsi"/>
          <w:b/>
          <w:bCs/>
          <w:color w:val="4D5559"/>
        </w:rPr>
        <w:t>3.5.1 Purpose</w:t>
      </w:r>
    </w:p>
    <w:p w:rsidR="00D22BF2" w:rsidRPr="00D22BF2" w:rsidRDefault="00D22BF2" w:rsidP="00EF6077">
      <w:p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Captures whether service advisors accepted or rejected each recommendation and uses this information to improve future predictions.</w:t>
      </w:r>
    </w:p>
    <w:p w:rsidR="00D22BF2" w:rsidRPr="008934C3" w:rsidRDefault="00D22BF2" w:rsidP="009107E1">
      <w:pPr>
        <w:pStyle w:val="Heading2"/>
        <w:rPr>
          <w:rFonts w:asciiTheme="minorHAnsi" w:eastAsia="Times New Roman" w:hAnsiTheme="minorHAnsi"/>
          <w:b/>
          <w:bCs/>
          <w:color w:val="4D5559"/>
        </w:rPr>
      </w:pPr>
      <w:r w:rsidRPr="008934C3">
        <w:rPr>
          <w:rFonts w:asciiTheme="minorHAnsi" w:eastAsia="Times New Roman" w:hAnsiTheme="minorHAnsi"/>
          <w:b/>
          <w:bCs/>
          <w:color w:val="4D5559"/>
        </w:rPr>
        <w:lastRenderedPageBreak/>
        <w:t>3.5.2 Feedback Database Design</w:t>
      </w:r>
    </w:p>
    <w:p w:rsidR="00D22BF2" w:rsidRPr="009107E1" w:rsidRDefault="00D22BF2" w:rsidP="00EF6077">
      <w:pPr>
        <w:pStyle w:val="Heading3"/>
        <w:spacing w:before="0"/>
        <w:rPr>
          <w:rFonts w:asciiTheme="minorHAnsi" w:eastAsia="Times New Roman" w:hAnsiTheme="minorHAnsi"/>
          <w:color w:val="000000" w:themeColor="text1"/>
        </w:rPr>
      </w:pPr>
      <w:r w:rsidRPr="009107E1">
        <w:rPr>
          <w:rFonts w:asciiTheme="minorHAnsi" w:eastAsia="Times New Roman" w:hAnsiTheme="minorHAnsi"/>
          <w:color w:val="000000" w:themeColor="text1"/>
        </w:rPr>
        <w:t>Table: Recommendation Feedback</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recommendation_feedback</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feedback_id</w:t>
      </w:r>
      <w:proofErr w:type="spellEnd"/>
      <w:r w:rsidRPr="009107E1">
        <w:rPr>
          <w:rFonts w:asciiTheme="minorHAnsi" w:hAnsiTheme="minorHAnsi" w:cs="Consolas"/>
          <w:color w:val="F8F8F2"/>
          <w:sz w:val="17"/>
          <w:szCs w:val="17"/>
        </w:rPr>
        <w:t xml:space="preserve"> (unique identifier)</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job_card_number</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vehicle_id</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recommendation_date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part_code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confidence_score_shown</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action_taken</w:t>
      </w:r>
      <w:proofErr w:type="spellEnd"/>
      <w:r w:rsidRPr="009107E1">
        <w:rPr>
          <w:rFonts w:asciiTheme="minorHAnsi" w:hAnsiTheme="minorHAnsi" w:cs="Consolas"/>
          <w:color w:val="F8F8F2"/>
          <w:sz w:val="17"/>
          <w:szCs w:val="17"/>
        </w:rPr>
        <w:t xml:space="preserve"> (ACCEPTED / REJECTED / IGNORED)</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actual_part_replaced</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true</w:t>
      </w:r>
      <w:r w:rsidRPr="009107E1">
        <w:rPr>
          <w:rFonts w:asciiTheme="minorHAnsi" w:hAnsiTheme="minorHAnsi" w:cs="Consolas"/>
          <w:color w:val="F8F8F2"/>
          <w:sz w:val="17"/>
          <w:szCs w:val="17"/>
        </w:rPr>
        <w:t>/</w:t>
      </w:r>
      <w:r w:rsidRPr="009107E1">
        <w:rPr>
          <w:rFonts w:asciiTheme="minorHAnsi" w:hAnsiTheme="minorHAnsi" w:cs="Consolas"/>
          <w:b/>
          <w:bCs/>
          <w:color w:val="DCC6E0"/>
          <w:sz w:val="17"/>
          <w:szCs w:val="17"/>
        </w:rPr>
        <w:t>false</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rejection_reason</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if</w:t>
      </w:r>
      <w:r w:rsidRPr="009107E1">
        <w:rPr>
          <w:rFonts w:asciiTheme="minorHAnsi" w:hAnsiTheme="minorHAnsi" w:cs="Consolas"/>
          <w:color w:val="F8F8F2"/>
          <w:sz w:val="17"/>
          <w:szCs w:val="17"/>
        </w:rPr>
        <w:t xml:space="preserve"> rejected)</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service_advisor_id</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6078498"/>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feedback_timestamp</w:t>
      </w:r>
      <w:proofErr w:type="spellEnd"/>
    </w:p>
    <w:p w:rsidR="00D22BF2" w:rsidRPr="008934C3" w:rsidRDefault="00D22BF2" w:rsidP="009107E1">
      <w:pPr>
        <w:pStyle w:val="Heading2"/>
        <w:rPr>
          <w:rFonts w:asciiTheme="minorHAnsi" w:eastAsia="Times New Roman" w:hAnsiTheme="minorHAnsi"/>
          <w:b/>
          <w:bCs/>
          <w:color w:val="4D5559"/>
        </w:rPr>
      </w:pPr>
      <w:r w:rsidRPr="008934C3">
        <w:rPr>
          <w:rFonts w:asciiTheme="minorHAnsi" w:eastAsia="Times New Roman" w:hAnsiTheme="minorHAnsi"/>
          <w:b/>
          <w:bCs/>
          <w:color w:val="4D5559"/>
        </w:rPr>
        <w:t>3.5.3 Learning Process</w:t>
      </w:r>
    </w:p>
    <w:p w:rsidR="00D22BF2" w:rsidRPr="009107E1" w:rsidRDefault="00D22BF2" w:rsidP="00EF6077">
      <w:pPr>
        <w:pStyle w:val="Heading3"/>
        <w:spacing w:before="0"/>
        <w:rPr>
          <w:rFonts w:asciiTheme="minorHAnsi" w:eastAsia="Times New Roman" w:hAnsiTheme="minorHAnsi"/>
          <w:color w:val="000000" w:themeColor="text1"/>
        </w:rPr>
      </w:pPr>
      <w:r w:rsidRPr="009107E1">
        <w:rPr>
          <w:rFonts w:asciiTheme="minorHAnsi" w:eastAsia="Times New Roman" w:hAnsiTheme="minorHAnsi"/>
          <w:color w:val="000000" w:themeColor="text1"/>
        </w:rPr>
        <w:t>Immediate Actions (When Feedback Received):</w:t>
      </w:r>
    </w:p>
    <w:p w:rsidR="00D22BF2" w:rsidRPr="00D22BF2" w:rsidRDefault="00D22BF2" w:rsidP="009107E1">
      <w:pPr>
        <w:numPr>
          <w:ilvl w:val="0"/>
          <w:numId w:val="2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Store feedback in database</w:t>
      </w:r>
    </w:p>
    <w:p w:rsidR="00D22BF2" w:rsidRPr="00D22BF2" w:rsidRDefault="00D22BF2" w:rsidP="009107E1">
      <w:pPr>
        <w:numPr>
          <w:ilvl w:val="0"/>
          <w:numId w:val="2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If part was rejected: </w:t>
      </w:r>
    </w:p>
    <w:p w:rsidR="00D22BF2" w:rsidRPr="00D22BF2" w:rsidRDefault="00D22BF2" w:rsidP="009107E1">
      <w:pPr>
        <w:numPr>
          <w:ilvl w:val="1"/>
          <w:numId w:val="2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Add to vehicle's rejection history</w:t>
      </w:r>
    </w:p>
    <w:p w:rsidR="00D22BF2" w:rsidRPr="00D22BF2" w:rsidRDefault="00D22BF2" w:rsidP="009107E1">
      <w:pPr>
        <w:numPr>
          <w:ilvl w:val="1"/>
          <w:numId w:val="2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Don't show this part for this vehicle in next 3 services</w:t>
      </w:r>
    </w:p>
    <w:p w:rsidR="00D22BF2" w:rsidRPr="00D22BF2" w:rsidRDefault="00D22BF2" w:rsidP="009107E1">
      <w:pPr>
        <w:numPr>
          <w:ilvl w:val="0"/>
          <w:numId w:val="2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Update real-time statistics dashboard</w:t>
      </w:r>
    </w:p>
    <w:p w:rsidR="00D22BF2" w:rsidRPr="009107E1" w:rsidRDefault="00D22BF2" w:rsidP="009107E1">
      <w:pPr>
        <w:pStyle w:val="Heading3"/>
        <w:rPr>
          <w:rFonts w:asciiTheme="minorHAnsi" w:eastAsia="Times New Roman" w:hAnsiTheme="minorHAnsi"/>
          <w:color w:val="000000" w:themeColor="text1"/>
        </w:rPr>
      </w:pPr>
      <w:r w:rsidRPr="009107E1">
        <w:rPr>
          <w:rFonts w:asciiTheme="minorHAnsi" w:eastAsia="Times New Roman" w:hAnsiTheme="minorHAnsi"/>
          <w:color w:val="000000" w:themeColor="text1"/>
        </w:rPr>
        <w:t>Scheduled Retraining (Configurable Frequency):</w:t>
      </w:r>
    </w:p>
    <w:p w:rsidR="00D22BF2" w:rsidRPr="008934C3" w:rsidRDefault="00D22BF2" w:rsidP="009107E1">
      <w:pPr>
        <w:pStyle w:val="Heading4"/>
        <w:rPr>
          <w:rFonts w:eastAsia="Times New Roman"/>
          <w:color w:val="F89237"/>
        </w:rPr>
      </w:pPr>
      <w:r w:rsidRPr="008934C3">
        <w:rPr>
          <w:rFonts w:eastAsia="Times New Roman"/>
          <w:color w:val="F89237"/>
        </w:rPr>
        <w:t>Configuration Options:</w:t>
      </w:r>
    </w:p>
    <w:p w:rsidR="00D22BF2" w:rsidRPr="00D22BF2" w:rsidRDefault="00D22BF2" w:rsidP="009107E1">
      <w:pPr>
        <w:numPr>
          <w:ilvl w:val="0"/>
          <w:numId w:val="2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Daily (11:00 PM)</w:t>
      </w:r>
    </w:p>
    <w:p w:rsidR="00D22BF2" w:rsidRPr="00D22BF2" w:rsidRDefault="00D22BF2" w:rsidP="009107E1">
      <w:pPr>
        <w:numPr>
          <w:ilvl w:val="0"/>
          <w:numId w:val="2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Weekly (Sunday 11:00 PM)</w:t>
      </w:r>
    </w:p>
    <w:p w:rsidR="00D22BF2" w:rsidRPr="00D22BF2" w:rsidRDefault="00D22BF2" w:rsidP="009107E1">
      <w:pPr>
        <w:numPr>
          <w:ilvl w:val="0"/>
          <w:numId w:val="2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Monthly (1st of month, 11:00 PM)</w:t>
      </w:r>
    </w:p>
    <w:p w:rsidR="00D22BF2" w:rsidRPr="00D22BF2" w:rsidRDefault="00D22BF2" w:rsidP="009107E1">
      <w:pPr>
        <w:numPr>
          <w:ilvl w:val="0"/>
          <w:numId w:val="2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Manual trigger by admin</w:t>
      </w:r>
    </w:p>
    <w:p w:rsidR="00D22BF2" w:rsidRPr="008934C3" w:rsidRDefault="00D22BF2" w:rsidP="009107E1">
      <w:pPr>
        <w:pStyle w:val="Heading4"/>
        <w:rPr>
          <w:rFonts w:eastAsia="Times New Roman"/>
          <w:color w:val="F89237"/>
        </w:rPr>
      </w:pPr>
      <w:r w:rsidRPr="008934C3">
        <w:rPr>
          <w:rFonts w:eastAsia="Times New Roman"/>
          <w:color w:val="F89237"/>
        </w:rPr>
        <w:t>Retraining Steps:</w:t>
      </w:r>
    </w:p>
    <w:p w:rsidR="00D22BF2" w:rsidRPr="00D22BF2" w:rsidRDefault="00D22BF2" w:rsidP="009107E1">
      <w:pPr>
        <w:numPr>
          <w:ilvl w:val="0"/>
          <w:numId w:val="27"/>
        </w:numPr>
        <w:spacing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Collect Training Data</w:t>
      </w:r>
    </w:p>
    <w:p w:rsidR="00D22BF2" w:rsidRPr="00D22BF2" w:rsidRDefault="00D22BF2" w:rsidP="009107E1">
      <w:pPr>
        <w:numPr>
          <w:ilvl w:val="1"/>
          <w:numId w:val="2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Last 6 months of historical data</w:t>
      </w:r>
    </w:p>
    <w:p w:rsidR="00D22BF2" w:rsidRPr="00D22BF2" w:rsidRDefault="00D22BF2" w:rsidP="009107E1">
      <w:pPr>
        <w:numPr>
          <w:ilvl w:val="1"/>
          <w:numId w:val="2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All feedback from last retraining to now</w:t>
      </w:r>
    </w:p>
    <w:p w:rsidR="00D22BF2" w:rsidRPr="00D22BF2" w:rsidRDefault="00D22BF2" w:rsidP="009107E1">
      <w:pPr>
        <w:numPr>
          <w:ilvl w:val="1"/>
          <w:numId w:val="2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Weight recent feedback higher (2x importance)</w:t>
      </w:r>
    </w:p>
    <w:p w:rsidR="00D22BF2" w:rsidRPr="00D22BF2" w:rsidRDefault="00D22BF2" w:rsidP="00D22BF2">
      <w:pPr>
        <w:numPr>
          <w:ilvl w:val="0"/>
          <w:numId w:val="27"/>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Prepare Dataset</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For each recommendation made: </w:t>
      </w:r>
    </w:p>
    <w:p w:rsidR="00D22BF2" w:rsidRPr="00D22BF2" w:rsidRDefault="00D22BF2" w:rsidP="00D22BF2">
      <w:pPr>
        <w:numPr>
          <w:ilvl w:val="2"/>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Features: All input features used for prediction</w:t>
      </w:r>
    </w:p>
    <w:p w:rsidR="00D22BF2" w:rsidRPr="00D22BF2" w:rsidRDefault="00D22BF2" w:rsidP="00D22BF2">
      <w:pPr>
        <w:numPr>
          <w:ilvl w:val="2"/>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Label: ACCEPTED (1) or REJECTED (0)</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Balance dataset if needed (ensure not too many accepted vs rejected)</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Preserve categorical features as categorical type</w:t>
      </w:r>
    </w:p>
    <w:p w:rsidR="00D22BF2" w:rsidRPr="00D22BF2" w:rsidRDefault="00D22BF2" w:rsidP="00D22BF2">
      <w:pPr>
        <w:numPr>
          <w:ilvl w:val="0"/>
          <w:numId w:val="27"/>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Retrain Model</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Use same LightGBM architecture</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 with new data including feedback</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Validate on holdout set</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Check accuracy metrics: </w:t>
      </w:r>
    </w:p>
    <w:p w:rsidR="00D22BF2" w:rsidRPr="00D22BF2" w:rsidRDefault="00D22BF2" w:rsidP="00D22BF2">
      <w:pPr>
        <w:numPr>
          <w:ilvl w:val="2"/>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Precision: Of recommended parts, how many were actually accepted?</w:t>
      </w:r>
    </w:p>
    <w:p w:rsidR="00D22BF2" w:rsidRPr="00D22BF2" w:rsidRDefault="00D22BF2" w:rsidP="00D22BF2">
      <w:pPr>
        <w:numPr>
          <w:ilvl w:val="2"/>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Recall: Of parts that should be recommended, how many did we catch?</w:t>
      </w:r>
    </w:p>
    <w:p w:rsidR="00D22BF2" w:rsidRPr="00D22BF2" w:rsidRDefault="00D22BF2" w:rsidP="00D22BF2">
      <w:pPr>
        <w:numPr>
          <w:ilvl w:val="2"/>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Target: Both &gt; 85%</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lastRenderedPageBreak/>
        <w:t>Expected retraining time: 30-40 minutes</w:t>
      </w:r>
      <w:r w:rsidRPr="00D22BF2">
        <w:rPr>
          <w:rFonts w:eastAsia="Times New Roman" w:cs="Times New Roman"/>
          <w:kern w:val="0"/>
          <w14:ligatures w14:val="none"/>
        </w:rPr>
        <w:t xml:space="preserve"> (fast enough for daily retraining)</w:t>
      </w:r>
    </w:p>
    <w:p w:rsidR="00D22BF2" w:rsidRPr="00D22BF2" w:rsidRDefault="00D22BF2" w:rsidP="00D22BF2">
      <w:pPr>
        <w:numPr>
          <w:ilvl w:val="0"/>
          <w:numId w:val="27"/>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A/B Testing Before Deployment</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Run new model on last week's data</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Compare predictions with old model</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If new model shows improvement: Deploy</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If new model is worse: Keep old model, investigate issues</w:t>
      </w:r>
    </w:p>
    <w:p w:rsidR="00D22BF2" w:rsidRPr="00D22BF2" w:rsidRDefault="00D22BF2" w:rsidP="00D22BF2">
      <w:pPr>
        <w:numPr>
          <w:ilvl w:val="0"/>
          <w:numId w:val="27"/>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Deploy New Model</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Backup old model (version control)</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Deploy new model to production</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Monitor performance for 48 hours</w:t>
      </w:r>
    </w:p>
    <w:p w:rsidR="00D22BF2" w:rsidRPr="00D22BF2" w:rsidRDefault="00D22BF2" w:rsidP="00D22BF2">
      <w:pPr>
        <w:numPr>
          <w:ilvl w:val="1"/>
          <w:numId w:val="27"/>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Rollback capability if issues detected</w:t>
      </w:r>
    </w:p>
    <w:p w:rsidR="00D22BF2" w:rsidRPr="008934C3" w:rsidRDefault="00D22BF2" w:rsidP="009107E1">
      <w:pPr>
        <w:pStyle w:val="Heading3"/>
        <w:rPr>
          <w:rFonts w:asciiTheme="minorHAnsi" w:eastAsia="Times New Roman" w:hAnsiTheme="minorHAnsi"/>
          <w:b/>
          <w:bCs/>
          <w:color w:val="4D5559"/>
        </w:rPr>
      </w:pPr>
      <w:r w:rsidRPr="008934C3">
        <w:rPr>
          <w:rFonts w:asciiTheme="minorHAnsi" w:eastAsia="Times New Roman" w:hAnsiTheme="minorHAnsi"/>
          <w:b/>
          <w:bCs/>
          <w:color w:val="4D5559"/>
        </w:rPr>
        <w:t>3.5.4 Admin Controls</w:t>
      </w:r>
    </w:p>
    <w:p w:rsidR="00D22BF2" w:rsidRPr="00D22BF2" w:rsidRDefault="00D22BF2" w:rsidP="009107E1">
      <w:pPr>
        <w:spacing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Enable/Disable Feedback Loop:</w:t>
      </w:r>
    </w:p>
    <w:p w:rsidR="00D22BF2" w:rsidRPr="00D22BF2" w:rsidRDefault="00D22BF2" w:rsidP="009107E1">
      <w:pPr>
        <w:numPr>
          <w:ilvl w:val="0"/>
          <w:numId w:val="2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Admin can turn off feedback learning temporarily</w:t>
      </w:r>
    </w:p>
    <w:p w:rsidR="00D22BF2" w:rsidRPr="00D22BF2" w:rsidRDefault="00D22BF2" w:rsidP="009107E1">
      <w:pPr>
        <w:numPr>
          <w:ilvl w:val="0"/>
          <w:numId w:val="2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Useful during testing or if data quality issues arise</w:t>
      </w:r>
    </w:p>
    <w:p w:rsidR="00D22BF2" w:rsidRPr="00D22BF2" w:rsidRDefault="00D22BF2" w:rsidP="009107E1">
      <w:pPr>
        <w:numPr>
          <w:ilvl w:val="0"/>
          <w:numId w:val="2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When disabled, system still collects feedback but doesn't retrain</w:t>
      </w:r>
    </w:p>
    <w:p w:rsidR="00D22BF2" w:rsidRPr="00D22BF2" w:rsidRDefault="00D22BF2" w:rsidP="009107E1">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Retraining Schedule Configuration:</w:t>
      </w:r>
    </w:p>
    <w:p w:rsidR="00D22BF2" w:rsidRPr="00D22BF2" w:rsidRDefault="00D22BF2" w:rsidP="008934C3">
      <w:pPr>
        <w:numPr>
          <w:ilvl w:val="0"/>
          <w:numId w:val="2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Admin sets retraining frequency</w:t>
      </w:r>
    </w:p>
    <w:p w:rsidR="00D22BF2" w:rsidRPr="00D22BF2" w:rsidRDefault="00D22BF2" w:rsidP="008934C3">
      <w:pPr>
        <w:numPr>
          <w:ilvl w:val="0"/>
          <w:numId w:val="2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Can trigger manual retraining anytime</w:t>
      </w:r>
    </w:p>
    <w:p w:rsidR="00D22BF2" w:rsidRPr="00D22BF2" w:rsidRDefault="00D22BF2" w:rsidP="008934C3">
      <w:pPr>
        <w:numPr>
          <w:ilvl w:val="0"/>
          <w:numId w:val="2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View last retraining date and results</w:t>
      </w:r>
    </w:p>
    <w:p w:rsidR="00D22BF2" w:rsidRPr="00D22BF2" w:rsidRDefault="00D22BF2" w:rsidP="008934C3">
      <w:pPr>
        <w:numPr>
          <w:ilvl w:val="0"/>
          <w:numId w:val="2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View retraining duration and performance metrics</w:t>
      </w:r>
    </w:p>
    <w:p w:rsidR="00D22BF2" w:rsidRPr="00D22BF2" w:rsidRDefault="00D22BF2" w:rsidP="009107E1">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Feedback Analytics Dashboard:</w:t>
      </w:r>
    </w:p>
    <w:p w:rsidR="00D22BF2" w:rsidRPr="00D22BF2" w:rsidRDefault="00D22BF2" w:rsidP="008934C3">
      <w:pPr>
        <w:numPr>
          <w:ilvl w:val="0"/>
          <w:numId w:val="3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Acceptance rate per part</w:t>
      </w:r>
    </w:p>
    <w:p w:rsidR="00D22BF2" w:rsidRPr="00D22BF2" w:rsidRDefault="00D22BF2" w:rsidP="008934C3">
      <w:pPr>
        <w:numPr>
          <w:ilvl w:val="0"/>
          <w:numId w:val="3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Acceptance rate per service advisor</w:t>
      </w:r>
    </w:p>
    <w:p w:rsidR="00D22BF2" w:rsidRPr="00D22BF2" w:rsidRDefault="00D22BF2" w:rsidP="008934C3">
      <w:pPr>
        <w:numPr>
          <w:ilvl w:val="0"/>
          <w:numId w:val="3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Trends over time</w:t>
      </w:r>
    </w:p>
    <w:p w:rsidR="00D22BF2" w:rsidRPr="00D22BF2" w:rsidRDefault="00D22BF2" w:rsidP="008934C3">
      <w:pPr>
        <w:numPr>
          <w:ilvl w:val="0"/>
          <w:numId w:val="3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Most common rejection reasons</w:t>
      </w:r>
    </w:p>
    <w:p w:rsidR="00D22BF2" w:rsidRPr="00D22BF2" w:rsidRDefault="00D22BF2" w:rsidP="008934C3">
      <w:pPr>
        <w:numPr>
          <w:ilvl w:val="0"/>
          <w:numId w:val="3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performance after each retraining</w:t>
      </w:r>
    </w:p>
    <w:p w:rsidR="00D22BF2" w:rsidRPr="008934C3" w:rsidRDefault="00D22BF2" w:rsidP="000D03F2">
      <w:pPr>
        <w:pStyle w:val="Heading2"/>
        <w:rPr>
          <w:color w:val="F89237"/>
        </w:rPr>
      </w:pPr>
      <w:r w:rsidRPr="008934C3">
        <w:rPr>
          <w:color w:val="F89237"/>
        </w:rPr>
        <w:t>3.6 Comparison and Reporting Module</w:t>
      </w:r>
    </w:p>
    <w:p w:rsidR="00D22BF2" w:rsidRPr="008934C3" w:rsidRDefault="00D22BF2" w:rsidP="009107E1">
      <w:pPr>
        <w:pStyle w:val="Heading3"/>
        <w:rPr>
          <w:rFonts w:asciiTheme="minorHAnsi" w:eastAsia="Times New Roman" w:hAnsiTheme="minorHAnsi"/>
          <w:b/>
          <w:bCs/>
          <w:color w:val="4D5559"/>
        </w:rPr>
      </w:pPr>
      <w:r w:rsidRPr="008934C3">
        <w:rPr>
          <w:rFonts w:asciiTheme="minorHAnsi" w:eastAsia="Times New Roman" w:hAnsiTheme="minorHAnsi"/>
          <w:b/>
          <w:bCs/>
          <w:color w:val="4D5559"/>
        </w:rPr>
        <w:t>3.6.1 Purpose</w:t>
      </w:r>
    </w:p>
    <w:p w:rsidR="00D22BF2" w:rsidRPr="00D22BF2" w:rsidRDefault="00D22BF2" w:rsidP="000D03F2">
      <w:p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Compares AI recommendations against Bajaj OEM Preventive Maintenance (PM) schedules to validate and improve the system.</w:t>
      </w:r>
    </w:p>
    <w:p w:rsidR="00D22BF2" w:rsidRPr="008934C3" w:rsidRDefault="00D22BF2" w:rsidP="009107E1">
      <w:pPr>
        <w:pStyle w:val="Heading3"/>
        <w:spacing w:before="0"/>
        <w:rPr>
          <w:rFonts w:asciiTheme="minorHAnsi" w:hAnsiTheme="minorHAnsi"/>
          <w:b/>
          <w:bCs/>
          <w:color w:val="4D5559"/>
        </w:rPr>
      </w:pPr>
      <w:r w:rsidRPr="008934C3">
        <w:rPr>
          <w:rFonts w:asciiTheme="minorHAnsi" w:hAnsiTheme="minorHAnsi"/>
          <w:b/>
          <w:bCs/>
          <w:color w:val="4D5559"/>
        </w:rPr>
        <w:t>3.6.2 Comparison Process</w:t>
      </w:r>
    </w:p>
    <w:p w:rsidR="00D22BF2" w:rsidRPr="00D22BF2" w:rsidRDefault="00D22BF2" w:rsidP="009107E1">
      <w:pPr>
        <w:spacing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1: Data Collection (Last 3 Months)</w:t>
      </w:r>
    </w:p>
    <w:p w:rsidR="00D22BF2" w:rsidRPr="00D22BF2" w:rsidRDefault="00D22BF2" w:rsidP="00D22BF2">
      <w:pPr>
        <w:numPr>
          <w:ilvl w:val="0"/>
          <w:numId w:val="3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AI Recommendations made</w:t>
      </w:r>
    </w:p>
    <w:p w:rsidR="00D22BF2" w:rsidRPr="00D22BF2" w:rsidRDefault="00D22BF2" w:rsidP="00D22BF2">
      <w:pPr>
        <w:numPr>
          <w:ilvl w:val="0"/>
          <w:numId w:val="3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Parts actually replaced</w:t>
      </w:r>
    </w:p>
    <w:p w:rsidR="00D22BF2" w:rsidRPr="00D22BF2" w:rsidRDefault="00D22BF2" w:rsidP="00D22BF2">
      <w:pPr>
        <w:numPr>
          <w:ilvl w:val="0"/>
          <w:numId w:val="31"/>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Bajaj PM schedule recommendations for those vehicles</w:t>
      </w:r>
    </w:p>
    <w:p w:rsidR="00D22BF2" w:rsidRPr="00D22BF2" w:rsidRDefault="00D22BF2" w:rsidP="009107E1">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2: Analysis Metrics</w:t>
      </w:r>
    </w:p>
    <w:tbl>
      <w:tblPr>
        <w:tblStyle w:val="ListTable3-Accent1"/>
        <w:tblW w:w="0" w:type="auto"/>
        <w:tblBorders>
          <w:top w:val="single" w:sz="4" w:space="0" w:color="802E00" w:themeColor="accent2"/>
          <w:left w:val="single" w:sz="4" w:space="0" w:color="802E00" w:themeColor="accent2"/>
          <w:bottom w:val="single" w:sz="4" w:space="0" w:color="802E00" w:themeColor="accent2"/>
          <w:right w:val="single" w:sz="4" w:space="0" w:color="802E00" w:themeColor="accent2"/>
          <w:insideH w:val="single" w:sz="4" w:space="0" w:color="802E00" w:themeColor="accent2"/>
          <w:insideV w:val="single" w:sz="4" w:space="0" w:color="802E00" w:themeColor="accent2"/>
        </w:tblBorders>
        <w:tblLook w:val="04A0" w:firstRow="1" w:lastRow="0" w:firstColumn="1" w:lastColumn="0" w:noHBand="0" w:noVBand="1"/>
      </w:tblPr>
      <w:tblGrid>
        <w:gridCol w:w="1932"/>
        <w:gridCol w:w="3780"/>
        <w:gridCol w:w="4247"/>
      </w:tblGrid>
      <w:tr w:rsidR="00D22BF2" w:rsidRPr="00D22BF2" w:rsidTr="00F232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rsidR="00D22BF2" w:rsidRPr="00D22BF2" w:rsidRDefault="00D22BF2" w:rsidP="00D22BF2">
            <w:pPr>
              <w:spacing w:line="240" w:lineRule="auto"/>
              <w:jc w:val="center"/>
              <w:rPr>
                <w:rFonts w:eastAsia="Times New Roman" w:cs="Times New Roman"/>
                <w:kern w:val="0"/>
                <w:sz w:val="20"/>
                <w:szCs w:val="20"/>
                <w14:ligatures w14:val="none"/>
              </w:rPr>
            </w:pPr>
            <w:r w:rsidRPr="00D22BF2">
              <w:rPr>
                <w:rFonts w:eastAsia="Times New Roman" w:cs="Times New Roman"/>
                <w:kern w:val="0"/>
                <w:sz w:val="20"/>
                <w:szCs w:val="20"/>
                <w14:ligatures w14:val="none"/>
              </w:rPr>
              <w:t>Metric</w:t>
            </w:r>
          </w:p>
        </w:tc>
        <w:tc>
          <w:tcPr>
            <w:tcW w:w="0" w:type="auto"/>
            <w:hideMark/>
          </w:tcPr>
          <w:p w:rsidR="00D22BF2" w:rsidRPr="00D22BF2" w:rsidRDefault="00D22BF2" w:rsidP="00D22BF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Description</w:t>
            </w:r>
          </w:p>
        </w:tc>
        <w:tc>
          <w:tcPr>
            <w:tcW w:w="0" w:type="auto"/>
            <w:hideMark/>
          </w:tcPr>
          <w:p w:rsidR="00D22BF2" w:rsidRPr="00D22BF2" w:rsidRDefault="00D22BF2" w:rsidP="00D22BF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Calculation</w:t>
            </w:r>
          </w:p>
        </w:tc>
      </w:tr>
      <w:tr w:rsidR="00D22BF2" w:rsidRPr="00D22BF2"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Overlap Rate</w:t>
            </w:r>
          </w:p>
        </w:tc>
        <w:tc>
          <w:tcPr>
            <w:tcW w:w="0" w:type="auto"/>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Parts both AI and PM recommended</w:t>
            </w:r>
          </w:p>
        </w:tc>
        <w:tc>
          <w:tcPr>
            <w:tcW w:w="0" w:type="auto"/>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 xml:space="preserve">(AI </w:t>
            </w:r>
            <w:r w:rsidRPr="00D22BF2">
              <w:rPr>
                <w:rFonts w:ascii="Cambria Math" w:eastAsia="Times New Roman" w:hAnsi="Cambria Math" w:cs="Cambria Math"/>
                <w:kern w:val="0"/>
                <w:sz w:val="20"/>
                <w:szCs w:val="20"/>
                <w14:ligatures w14:val="none"/>
              </w:rPr>
              <w:t>∩</w:t>
            </w:r>
            <w:r w:rsidRPr="00D22BF2">
              <w:rPr>
                <w:rFonts w:eastAsia="Times New Roman" w:cs="Times New Roman"/>
                <w:kern w:val="0"/>
                <w:sz w:val="20"/>
                <w:szCs w:val="20"/>
                <w14:ligatures w14:val="none"/>
              </w:rPr>
              <w:t xml:space="preserve"> PM) / Total PM Parts × 100%</w:t>
            </w:r>
          </w:p>
        </w:tc>
      </w:tr>
      <w:tr w:rsidR="00D22BF2" w:rsidRPr="00D22BF2" w:rsidTr="00F2320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AI Additional Parts</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Parts AI recommended but PM didn't</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 xml:space="preserve">AI parts - (AI </w:t>
            </w:r>
            <w:r w:rsidRPr="00D22BF2">
              <w:rPr>
                <w:rFonts w:ascii="Cambria Math" w:eastAsia="Times New Roman" w:hAnsi="Cambria Math" w:cs="Cambria Math"/>
                <w:kern w:val="0"/>
                <w:sz w:val="20"/>
                <w:szCs w:val="20"/>
                <w14:ligatures w14:val="none"/>
              </w:rPr>
              <w:t>∩</w:t>
            </w:r>
            <w:r w:rsidRPr="00D22BF2">
              <w:rPr>
                <w:rFonts w:eastAsia="Times New Roman" w:cs="Times New Roman"/>
                <w:kern w:val="0"/>
                <w:sz w:val="20"/>
                <w:szCs w:val="20"/>
                <w14:ligatures w14:val="none"/>
              </w:rPr>
              <w:t xml:space="preserve"> PM)</w:t>
            </w:r>
          </w:p>
        </w:tc>
      </w:tr>
      <w:tr w:rsidR="00D22BF2" w:rsidRPr="00D22BF2"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PM Missed Parts</w:t>
            </w:r>
          </w:p>
        </w:tc>
        <w:tc>
          <w:tcPr>
            <w:tcW w:w="0" w:type="auto"/>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Parts PM recommended but AI didn't</w:t>
            </w:r>
          </w:p>
        </w:tc>
        <w:tc>
          <w:tcPr>
            <w:tcW w:w="0" w:type="auto"/>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 xml:space="preserve">PM parts - (AI </w:t>
            </w:r>
            <w:r w:rsidRPr="00D22BF2">
              <w:rPr>
                <w:rFonts w:ascii="Cambria Math" w:eastAsia="Times New Roman" w:hAnsi="Cambria Math" w:cs="Cambria Math"/>
                <w:kern w:val="0"/>
                <w:sz w:val="20"/>
                <w:szCs w:val="20"/>
                <w14:ligatures w14:val="none"/>
              </w:rPr>
              <w:t>∩</w:t>
            </w:r>
            <w:r w:rsidRPr="00D22BF2">
              <w:rPr>
                <w:rFonts w:eastAsia="Times New Roman" w:cs="Times New Roman"/>
                <w:kern w:val="0"/>
                <w:sz w:val="20"/>
                <w:szCs w:val="20"/>
                <w14:ligatures w14:val="none"/>
              </w:rPr>
              <w:t xml:space="preserve"> PM)</w:t>
            </w:r>
          </w:p>
        </w:tc>
      </w:tr>
      <w:tr w:rsidR="00D22BF2" w:rsidRPr="00D22BF2" w:rsidTr="00F2320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lastRenderedPageBreak/>
              <w:t>AI Acceptance Rate</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AI recommendations that were accepted</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Accepted / Total AI Recommendations × 100%</w:t>
            </w:r>
          </w:p>
        </w:tc>
      </w:tr>
      <w:tr w:rsidR="00D22BF2" w:rsidRPr="00D22BF2" w:rsidTr="00F232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PM Follow Rate</w:t>
            </w:r>
          </w:p>
        </w:tc>
        <w:tc>
          <w:tcPr>
            <w:tcW w:w="0" w:type="auto"/>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PM recommendations that were followed</w:t>
            </w:r>
          </w:p>
        </w:tc>
        <w:tc>
          <w:tcPr>
            <w:tcW w:w="0" w:type="auto"/>
            <w:tcBorders>
              <w:top w:val="none" w:sz="0" w:space="0" w:color="auto"/>
              <w:bottom w:val="none" w:sz="0" w:space="0" w:color="auto"/>
            </w:tcBorders>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Followed / Total PM Recommendations × 100%</w:t>
            </w:r>
          </w:p>
        </w:tc>
      </w:tr>
      <w:tr w:rsidR="00D22BF2" w:rsidRPr="00D22BF2" w:rsidTr="00F2320F">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Cost Impact</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Cost difference between AI and PM</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proofErr w:type="gramStart"/>
            <w:r w:rsidRPr="00D22BF2">
              <w:rPr>
                <w:rFonts w:eastAsia="Times New Roman" w:cs="Times New Roman"/>
                <w:kern w:val="0"/>
                <w:sz w:val="20"/>
                <w:szCs w:val="20"/>
                <w14:ligatures w14:val="none"/>
              </w:rPr>
              <w:t>Sum(</w:t>
            </w:r>
            <w:proofErr w:type="gramEnd"/>
            <w:r w:rsidRPr="00D22BF2">
              <w:rPr>
                <w:rFonts w:eastAsia="Times New Roman" w:cs="Times New Roman"/>
                <w:kern w:val="0"/>
                <w:sz w:val="20"/>
                <w:szCs w:val="20"/>
                <w14:ligatures w14:val="none"/>
              </w:rPr>
              <w:t xml:space="preserve">AI parts cost) - </w:t>
            </w:r>
            <w:proofErr w:type="gramStart"/>
            <w:r w:rsidRPr="00D22BF2">
              <w:rPr>
                <w:rFonts w:eastAsia="Times New Roman" w:cs="Times New Roman"/>
                <w:kern w:val="0"/>
                <w:sz w:val="20"/>
                <w:szCs w:val="20"/>
                <w14:ligatures w14:val="none"/>
              </w:rPr>
              <w:t>Sum(</w:t>
            </w:r>
            <w:proofErr w:type="gramEnd"/>
            <w:r w:rsidRPr="00D22BF2">
              <w:rPr>
                <w:rFonts w:eastAsia="Times New Roman" w:cs="Times New Roman"/>
                <w:kern w:val="0"/>
                <w:sz w:val="20"/>
                <w:szCs w:val="20"/>
                <w14:ligatures w14:val="none"/>
              </w:rPr>
              <w:t>PM parts cost)</w:t>
            </w:r>
          </w:p>
        </w:tc>
      </w:tr>
    </w:tbl>
    <w:p w:rsidR="00D22BF2" w:rsidRPr="00D22BF2" w:rsidRDefault="00D22BF2" w:rsidP="009107E1">
      <w:pPr>
        <w:spacing w:before="100" w:beforeAutospacing="1"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Step 3: Report Generation</w:t>
      </w:r>
    </w:p>
    <w:p w:rsidR="00D22BF2" w:rsidRPr="00D22BF2" w:rsidRDefault="00D22BF2" w:rsidP="008934C3">
      <w:pPr>
        <w:spacing w:line="240" w:lineRule="auto"/>
        <w:rPr>
          <w:rFonts w:eastAsia="Times New Roman" w:cs="Times New Roman"/>
          <w:color w:val="F89237"/>
          <w:kern w:val="0"/>
          <w14:ligatures w14:val="none"/>
        </w:rPr>
      </w:pPr>
      <w:r w:rsidRPr="00D22BF2">
        <w:rPr>
          <w:rFonts w:eastAsia="Times New Roman" w:cs="Times New Roman"/>
          <w:color w:val="F89237"/>
          <w:kern w:val="0"/>
          <w14:ligatures w14:val="none"/>
        </w:rPr>
        <w:t>Excel Report Sections:</w:t>
      </w:r>
    </w:p>
    <w:p w:rsidR="00D22BF2" w:rsidRPr="00D22BF2" w:rsidRDefault="00D22BF2" w:rsidP="008934C3">
      <w:pPr>
        <w:numPr>
          <w:ilvl w:val="0"/>
          <w:numId w:val="32"/>
        </w:numPr>
        <w:spacing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Executive Summary Sheet</w:t>
      </w:r>
    </w:p>
    <w:p w:rsidR="00D22BF2" w:rsidRPr="00D22BF2" w:rsidRDefault="00D22BF2" w:rsidP="008934C3">
      <w:pPr>
        <w:numPr>
          <w:ilvl w:val="1"/>
          <w:numId w:val="3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Total vehicles serviced</w:t>
      </w:r>
    </w:p>
    <w:p w:rsidR="00D22BF2" w:rsidRPr="00D22BF2" w:rsidRDefault="00D22BF2" w:rsidP="008934C3">
      <w:pPr>
        <w:numPr>
          <w:ilvl w:val="1"/>
          <w:numId w:val="3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Total AI recommendations made</w:t>
      </w:r>
    </w:p>
    <w:p w:rsidR="00D22BF2" w:rsidRPr="00D22BF2" w:rsidRDefault="00D22BF2" w:rsidP="008934C3">
      <w:pPr>
        <w:numPr>
          <w:ilvl w:val="1"/>
          <w:numId w:val="3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Overall acceptance rate</w:t>
      </w:r>
    </w:p>
    <w:p w:rsidR="00D22BF2" w:rsidRPr="00D22BF2" w:rsidRDefault="00D22BF2" w:rsidP="008934C3">
      <w:pPr>
        <w:numPr>
          <w:ilvl w:val="1"/>
          <w:numId w:val="3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Comparison with PM schedule</w:t>
      </w:r>
    </w:p>
    <w:p w:rsidR="00D22BF2" w:rsidRPr="00D22BF2" w:rsidRDefault="00D22BF2" w:rsidP="008934C3">
      <w:pPr>
        <w:numPr>
          <w:ilvl w:val="1"/>
          <w:numId w:val="3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Cost implications</w:t>
      </w:r>
    </w:p>
    <w:p w:rsidR="00D22BF2" w:rsidRPr="00D22BF2" w:rsidRDefault="00D22BF2" w:rsidP="00D22BF2">
      <w:pPr>
        <w:numPr>
          <w:ilvl w:val="0"/>
          <w:numId w:val="32"/>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Detailed Comparison Sheet</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Vehicle-by-vehicle breakdown</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Columns: Vehicle ID, Model, Odometer, AI Parts, PM Parts, Overlap, Actual Parts Replaced, Cost</w:t>
      </w:r>
    </w:p>
    <w:p w:rsidR="00D22BF2" w:rsidRPr="00D22BF2" w:rsidRDefault="00D22BF2" w:rsidP="00D22BF2">
      <w:pPr>
        <w:numPr>
          <w:ilvl w:val="0"/>
          <w:numId w:val="32"/>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Part-wise Analysis Sheet</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Each part's performance</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How often AI recommended it</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How often PM recommended it</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Acceptance rates</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Average confidence scores</w:t>
      </w:r>
    </w:p>
    <w:p w:rsidR="00D22BF2" w:rsidRPr="00D22BF2" w:rsidRDefault="00D22BF2" w:rsidP="00D22BF2">
      <w:pPr>
        <w:numPr>
          <w:ilvl w:val="0"/>
          <w:numId w:val="32"/>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Gap Analysis Sheet</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Parts AI missed that PM caught</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Parts AI caught that PM missed</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Analysis of why (high EMA, complaints, etc.)</w:t>
      </w:r>
    </w:p>
    <w:p w:rsidR="00D22BF2" w:rsidRPr="00D22BF2" w:rsidRDefault="00D22BF2" w:rsidP="00D22BF2">
      <w:pPr>
        <w:numPr>
          <w:ilvl w:val="0"/>
          <w:numId w:val="32"/>
        </w:numPr>
        <w:spacing w:before="100" w:beforeAutospacing="1" w:after="100" w:afterAutospacing="1" w:line="240" w:lineRule="auto"/>
        <w:rPr>
          <w:rFonts w:eastAsia="Times New Roman" w:cs="Times New Roman"/>
          <w:color w:val="20A4D9"/>
          <w:kern w:val="0"/>
          <w14:ligatures w14:val="none"/>
        </w:rPr>
      </w:pPr>
      <w:r w:rsidRPr="00D22BF2">
        <w:rPr>
          <w:rFonts w:eastAsia="Times New Roman" w:cs="Times New Roman"/>
          <w:color w:val="20A4D9"/>
          <w:kern w:val="0"/>
          <w14:ligatures w14:val="none"/>
        </w:rPr>
        <w:t>Recommendations Sheet</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Suggestions for model improvement</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Parts that need attention</w:t>
      </w:r>
    </w:p>
    <w:p w:rsidR="00D22BF2" w:rsidRPr="00D22BF2" w:rsidRDefault="00D22BF2" w:rsidP="00D22BF2">
      <w:pPr>
        <w:numPr>
          <w:ilvl w:val="1"/>
          <w:numId w:val="32"/>
        </w:numPr>
        <w:spacing w:before="100" w:beforeAutospacing="1" w:after="100" w:afterAutospacing="1" w:line="240" w:lineRule="auto"/>
        <w:rPr>
          <w:rFonts w:eastAsia="Times New Roman" w:cs="Times New Roman"/>
          <w:kern w:val="0"/>
          <w14:ligatures w14:val="none"/>
        </w:rPr>
      </w:pPr>
      <w:r w:rsidRPr="00D22BF2">
        <w:rPr>
          <w:rFonts w:eastAsia="Times New Roman" w:cs="Times New Roman"/>
          <w:kern w:val="0"/>
          <w14:ligatures w14:val="none"/>
        </w:rPr>
        <w:t>Configuration adjustments needed</w:t>
      </w:r>
    </w:p>
    <w:p w:rsidR="00D22BF2" w:rsidRPr="008934C3" w:rsidRDefault="00D22BF2" w:rsidP="00234B1C">
      <w:pPr>
        <w:pStyle w:val="Heading4"/>
        <w:rPr>
          <w:rStyle w:val="Strong"/>
          <w:color w:val="4D5559"/>
        </w:rPr>
      </w:pPr>
      <w:r w:rsidRPr="008934C3">
        <w:rPr>
          <w:rStyle w:val="Strong"/>
          <w:color w:val="4D5559"/>
        </w:rPr>
        <w:t>3.6.3 Report Export API</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F8F8F2"/>
          <w:sz w:val="17"/>
          <w:szCs w:val="17"/>
        </w:rPr>
        <w:t>GET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/reports/comparison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00E0E0"/>
          <w:sz w:val="17"/>
          <w:szCs w:val="17"/>
        </w:rPr>
        <w:t>Parameters</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F8F8F2"/>
          <w:sz w:val="17"/>
          <w:szCs w:val="17"/>
        </w:rPr>
        <w:t xml:space="preserve">  - </w:t>
      </w:r>
      <w:proofErr w:type="spellStart"/>
      <w:r w:rsidRPr="009107E1">
        <w:rPr>
          <w:rFonts w:asciiTheme="minorHAnsi" w:hAnsiTheme="minorHAnsi" w:cs="Consolas"/>
          <w:color w:val="F8F8F2"/>
          <w:sz w:val="17"/>
          <w:szCs w:val="17"/>
        </w:rPr>
        <w:t>start_date</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Start</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of</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3</w:t>
      </w:r>
      <w:r w:rsidRPr="009107E1">
        <w:rPr>
          <w:rFonts w:asciiTheme="minorHAnsi" w:hAnsiTheme="minorHAnsi" w:cs="Consolas"/>
          <w:color w:val="F8F8F2"/>
          <w:sz w:val="17"/>
          <w:szCs w:val="17"/>
        </w:rPr>
        <w:t>-month period</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F8F8F2"/>
          <w:sz w:val="17"/>
          <w:szCs w:val="17"/>
        </w:rPr>
        <w:t xml:space="preserve">  - </w:t>
      </w:r>
      <w:proofErr w:type="spellStart"/>
      <w:r w:rsidRPr="009107E1">
        <w:rPr>
          <w:rFonts w:asciiTheme="minorHAnsi" w:hAnsiTheme="minorHAnsi" w:cs="Consolas"/>
          <w:color w:val="F8F8F2"/>
          <w:sz w:val="17"/>
          <w:szCs w:val="17"/>
        </w:rPr>
        <w:t>end_date</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End</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of</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3</w:t>
      </w:r>
      <w:r w:rsidRPr="009107E1">
        <w:rPr>
          <w:rFonts w:asciiTheme="minorHAnsi" w:hAnsiTheme="minorHAnsi" w:cs="Consolas"/>
          <w:color w:val="F8F8F2"/>
          <w:sz w:val="17"/>
          <w:szCs w:val="17"/>
        </w:rPr>
        <w:t>-month period</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F8F8F2"/>
          <w:sz w:val="17"/>
          <w:szCs w:val="17"/>
        </w:rPr>
        <w:t xml:space="preserve">  - </w:t>
      </w:r>
      <w:proofErr w:type="spellStart"/>
      <w:r w:rsidRPr="009107E1">
        <w:rPr>
          <w:rFonts w:asciiTheme="minorHAnsi" w:hAnsiTheme="minorHAnsi" w:cs="Consolas"/>
          <w:color w:val="F8F8F2"/>
          <w:sz w:val="17"/>
          <w:szCs w:val="17"/>
        </w:rPr>
        <w:t>vehicle_model</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Optional</w:t>
      </w:r>
      <w:r w:rsidRPr="009107E1">
        <w:rPr>
          <w:rFonts w:asciiTheme="minorHAnsi" w:hAnsiTheme="minorHAnsi" w:cs="Consolas"/>
          <w:color w:val="F8F8F2"/>
          <w:sz w:val="17"/>
          <w:szCs w:val="17"/>
        </w:rPr>
        <w:t xml:space="preserve"> filter</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F8F8F2"/>
          <w:sz w:val="17"/>
          <w:szCs w:val="17"/>
        </w:rPr>
        <w:t xml:space="preserve">  - </w:t>
      </w:r>
      <w:proofErr w:type="spellStart"/>
      <w:r w:rsidRPr="009107E1">
        <w:rPr>
          <w:rFonts w:asciiTheme="minorHAnsi" w:hAnsiTheme="minorHAnsi" w:cs="Consolas"/>
          <w:color w:val="F8F8F2"/>
          <w:sz w:val="17"/>
          <w:szCs w:val="17"/>
        </w:rPr>
        <w:t>dealer_code</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Optional</w:t>
      </w:r>
      <w:r w:rsidRPr="009107E1">
        <w:rPr>
          <w:rFonts w:asciiTheme="minorHAnsi" w:hAnsiTheme="minorHAnsi" w:cs="Consolas"/>
          <w:color w:val="F8F8F2"/>
          <w:sz w:val="17"/>
          <w:szCs w:val="17"/>
        </w:rPr>
        <w:t xml:space="preserve"> filter</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F8F8F2"/>
          <w:sz w:val="17"/>
          <w:szCs w:val="17"/>
        </w:rPr>
        <w:t xml:space="preserve">  - format: xlsx (</w:t>
      </w:r>
      <w:r w:rsidRPr="009107E1">
        <w:rPr>
          <w:rFonts w:asciiTheme="minorHAnsi" w:hAnsiTheme="minorHAnsi" w:cs="Consolas"/>
          <w:color w:val="00E0E0"/>
          <w:sz w:val="17"/>
          <w:szCs w:val="17"/>
        </w:rPr>
        <w:t>Excel</w:t>
      </w:r>
      <w:r w:rsidRPr="009107E1">
        <w:rPr>
          <w:rFonts w:asciiTheme="minorHAnsi" w:hAnsiTheme="minorHAnsi" w:cs="Consolas"/>
          <w:color w:val="F8F8F2"/>
          <w:sz w:val="17"/>
          <w:szCs w:val="17"/>
        </w:rPr>
        <w:t xml:space="preserve"> format)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00E0E0"/>
          <w:sz w:val="17"/>
          <w:szCs w:val="17"/>
        </w:rPr>
        <w:t>Response</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9292558"/>
        <w:rPr>
          <w:rFonts w:asciiTheme="minorHAnsi" w:hAnsiTheme="minorHAnsi" w:cs="Consolas"/>
          <w:color w:val="F8F8F2"/>
          <w:sz w:val="17"/>
          <w:szCs w:val="17"/>
        </w:rPr>
      </w:pPr>
      <w:r w:rsidRPr="009107E1">
        <w:rPr>
          <w:rFonts w:asciiTheme="minorHAnsi" w:hAnsiTheme="minorHAnsi" w:cs="Consolas"/>
          <w:color w:val="F8F8F2"/>
          <w:sz w:val="17"/>
          <w:szCs w:val="17"/>
        </w:rPr>
        <w:t xml:space="preserve">  - </w:t>
      </w:r>
      <w:r w:rsidRPr="009107E1">
        <w:rPr>
          <w:rFonts w:asciiTheme="minorHAnsi" w:hAnsiTheme="minorHAnsi" w:cs="Consolas"/>
          <w:color w:val="00E0E0"/>
          <w:sz w:val="17"/>
          <w:szCs w:val="17"/>
        </w:rPr>
        <w:t>Downloads</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Excel</w:t>
      </w:r>
      <w:r w:rsidRPr="009107E1">
        <w:rPr>
          <w:rFonts w:asciiTheme="minorHAnsi" w:hAnsiTheme="minorHAnsi" w:cs="Consolas"/>
          <w:color w:val="F8F8F2"/>
          <w:sz w:val="17"/>
          <w:szCs w:val="17"/>
        </w:rPr>
        <w:t xml:space="preserve"> file </w:t>
      </w:r>
      <w:r w:rsidRPr="009107E1">
        <w:rPr>
          <w:rFonts w:asciiTheme="minorHAnsi" w:hAnsiTheme="minorHAnsi" w:cs="Consolas"/>
          <w:b/>
          <w:bCs/>
          <w:color w:val="DCC6E0"/>
          <w:sz w:val="17"/>
          <w:szCs w:val="17"/>
        </w:rPr>
        <w:t>with</w:t>
      </w:r>
      <w:r w:rsidRPr="009107E1">
        <w:rPr>
          <w:rFonts w:asciiTheme="minorHAnsi" w:hAnsiTheme="minorHAnsi" w:cs="Consolas"/>
          <w:color w:val="F8F8F2"/>
          <w:sz w:val="17"/>
          <w:szCs w:val="17"/>
        </w:rPr>
        <w:t xml:space="preserve"> all sheets</w:t>
      </w:r>
    </w:p>
    <w:p w:rsidR="00D22BF2" w:rsidRPr="00632E7C" w:rsidRDefault="00D22BF2" w:rsidP="000D03F2">
      <w:pPr>
        <w:pStyle w:val="Heading1"/>
        <w:spacing w:before="240" w:after="0"/>
        <w:rPr>
          <w:color w:val="513E56"/>
        </w:rPr>
      </w:pPr>
      <w:r w:rsidRPr="00632E7C">
        <w:rPr>
          <w:color w:val="513E56"/>
        </w:rPr>
        <w:t>4. Database Design</w:t>
      </w:r>
    </w:p>
    <w:p w:rsidR="00D22BF2" w:rsidRPr="008934C3" w:rsidRDefault="00D22BF2" w:rsidP="000D03F2">
      <w:pPr>
        <w:pStyle w:val="Heading2"/>
        <w:rPr>
          <w:color w:val="F89237"/>
        </w:rPr>
      </w:pPr>
      <w:r w:rsidRPr="008934C3">
        <w:rPr>
          <w:color w:val="F89237"/>
        </w:rPr>
        <w:t>4.1 Core Tables</w:t>
      </w:r>
    </w:p>
    <w:p w:rsidR="00D22BF2" w:rsidRPr="00632E7C" w:rsidRDefault="00D22BF2" w:rsidP="00234B1C">
      <w:pPr>
        <w:pStyle w:val="Heading4"/>
        <w:rPr>
          <w:rStyle w:val="Strong"/>
          <w:b w:val="0"/>
          <w:bCs w:val="0"/>
          <w:color w:val="20A4D9"/>
        </w:rPr>
      </w:pPr>
      <w:r w:rsidRPr="00632E7C">
        <w:rPr>
          <w:rStyle w:val="Strong"/>
          <w:b w:val="0"/>
          <w:bCs w:val="0"/>
          <w:color w:val="20A4D9"/>
        </w:rPr>
        <w:t>Vehicle Master</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01141"/>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vehicle_master</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011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vehicle_id</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Primary</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Key</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011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vehicle_model</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011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invoice_date</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from</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00E0E0"/>
          <w:sz w:val="17"/>
          <w:szCs w:val="17"/>
        </w:rPr>
        <w:t>Installbase</w:t>
      </w:r>
      <w:proofErr w:type="spellEnd"/>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011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lastRenderedPageBreak/>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current_odometer</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011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dealer_code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011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region_code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4101141"/>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last_updated</w:t>
      </w:r>
      <w:proofErr w:type="spellEnd"/>
    </w:p>
    <w:p w:rsidR="00D22BF2" w:rsidRPr="00632E7C" w:rsidRDefault="00D22BF2" w:rsidP="00234B1C">
      <w:pPr>
        <w:pStyle w:val="Heading4"/>
        <w:rPr>
          <w:rStyle w:val="Strong"/>
          <w:b w:val="0"/>
          <w:bCs w:val="0"/>
          <w:color w:val="20A4D9"/>
        </w:rPr>
      </w:pPr>
      <w:r w:rsidRPr="00632E7C">
        <w:rPr>
          <w:rStyle w:val="Strong"/>
          <w:b w:val="0"/>
          <w:bCs w:val="0"/>
          <w:color w:val="20A4D9"/>
        </w:rPr>
        <w:t>Service History</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service_history</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service_id</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Primary</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Key</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vehicle_id</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Foreign</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Key</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job_card_number</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service_date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odometer_reading</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parts_replaced</w:t>
      </w:r>
      <w:proofErr w:type="spellEnd"/>
      <w:r w:rsidRPr="009107E1">
        <w:rPr>
          <w:rFonts w:asciiTheme="minorHAnsi" w:hAnsiTheme="minorHAnsi" w:cs="Consolas"/>
          <w:color w:val="F8F8F2"/>
          <w:sz w:val="17"/>
          <w:szCs w:val="17"/>
        </w:rPr>
        <w:t xml:space="preserve"> (JSON array)</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customer_complaints</w:t>
      </w:r>
      <w:proofErr w:type="spellEnd"/>
      <w:r w:rsidRPr="009107E1">
        <w:rPr>
          <w:rFonts w:asciiTheme="minorHAnsi" w:hAnsiTheme="minorHAnsi" w:cs="Consolas"/>
          <w:color w:val="F8F8F2"/>
          <w:sz w:val="17"/>
          <w:szCs w:val="17"/>
        </w:rPr>
        <w:t xml:space="preserve"> (text)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service_advisor_id</w:t>
      </w:r>
      <w:proofErr w:type="spellEnd"/>
    </w:p>
    <w:p w:rsidR="00FA07DF" w:rsidRPr="009107E1" w:rsidRDefault="00FA07DF" w:rsidP="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6179823"/>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total_cost</w:t>
      </w:r>
      <w:proofErr w:type="spellEnd"/>
    </w:p>
    <w:p w:rsidR="00D22BF2" w:rsidRPr="00632E7C" w:rsidRDefault="00D22BF2" w:rsidP="00234B1C">
      <w:pPr>
        <w:pStyle w:val="Heading4"/>
        <w:rPr>
          <w:rStyle w:val="Strong"/>
          <w:b w:val="0"/>
          <w:bCs w:val="0"/>
          <w:color w:val="20A4D9"/>
        </w:rPr>
      </w:pPr>
      <w:r w:rsidRPr="00632E7C">
        <w:rPr>
          <w:rStyle w:val="Strong"/>
          <w:b w:val="0"/>
          <w:bCs w:val="0"/>
          <w:color w:val="20A4D9"/>
        </w:rPr>
        <w:t>Parts Inventory</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093454"/>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parts_master</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093454"/>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part_code</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Primary</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Key</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093454"/>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part_name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093454"/>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part_category</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093454"/>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average_cost</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093454"/>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typical_replacement_interval_km</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093454"/>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typical_replacement_interval_months</w:t>
      </w:r>
      <w:proofErr w:type="spellEnd"/>
    </w:p>
    <w:p w:rsidR="00F70261" w:rsidRPr="009107E1" w:rsidRDefault="00FA07DF" w:rsidP="00F2320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4093454"/>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is_active</w:t>
      </w:r>
      <w:proofErr w:type="spellEnd"/>
    </w:p>
    <w:p w:rsidR="00D22BF2" w:rsidRPr="00632E7C" w:rsidRDefault="00D22BF2" w:rsidP="00234B1C">
      <w:pPr>
        <w:pStyle w:val="Heading4"/>
        <w:rPr>
          <w:rFonts w:eastAsia="Times New Roman"/>
          <w:color w:val="20A4D9"/>
        </w:rPr>
      </w:pPr>
      <w:r w:rsidRPr="00632E7C">
        <w:rPr>
          <w:rFonts w:eastAsia="Times New Roman"/>
          <w:color w:val="20A4D9"/>
        </w:rPr>
        <w:t>Model Predictions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model_predictions</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prediction_id</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Primary</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Key</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vehicle_id</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prediction_date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part_code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base_confidence_score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adjusted_confidence_score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adjustment_reasons</w:t>
      </w:r>
      <w:proofErr w:type="spellEnd"/>
      <w:r w:rsidRPr="009107E1">
        <w:rPr>
          <w:rFonts w:asciiTheme="minorHAnsi" w:hAnsiTheme="minorHAnsi" w:cs="Consolas"/>
          <w:color w:val="F8F8F2"/>
          <w:sz w:val="17"/>
          <w:szCs w:val="17"/>
        </w:rPr>
        <w:t xml:space="preserve"> (JSON)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model_version</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1499039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displayed_to_user</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true</w:t>
      </w:r>
      <w:r w:rsidRPr="009107E1">
        <w:rPr>
          <w:rFonts w:asciiTheme="minorHAnsi" w:hAnsiTheme="minorHAnsi" w:cs="Consolas"/>
          <w:color w:val="F8F8F2"/>
          <w:sz w:val="17"/>
          <w:szCs w:val="17"/>
        </w:rPr>
        <w:t>/</w:t>
      </w:r>
      <w:r w:rsidRPr="009107E1">
        <w:rPr>
          <w:rFonts w:asciiTheme="minorHAnsi" w:hAnsiTheme="minorHAnsi" w:cs="Consolas"/>
          <w:b/>
          <w:bCs/>
          <w:color w:val="DCC6E0"/>
          <w:sz w:val="17"/>
          <w:szCs w:val="17"/>
        </w:rPr>
        <w:t>false</w:t>
      </w:r>
      <w:r w:rsidRPr="009107E1">
        <w:rPr>
          <w:rFonts w:asciiTheme="minorHAnsi" w:hAnsiTheme="minorHAnsi" w:cs="Consolas"/>
          <w:color w:val="F8F8F2"/>
          <w:sz w:val="17"/>
          <w:szCs w:val="17"/>
        </w:rPr>
        <w:t>)</w:t>
      </w:r>
    </w:p>
    <w:p w:rsidR="00D22BF2" w:rsidRPr="00632E7C" w:rsidRDefault="00D22BF2" w:rsidP="00234B1C">
      <w:pPr>
        <w:pStyle w:val="Heading4"/>
        <w:rPr>
          <w:rFonts w:eastAsia="Times New Roman"/>
          <w:color w:val="20A4D9"/>
        </w:rPr>
      </w:pPr>
      <w:r w:rsidRPr="00632E7C">
        <w:rPr>
          <w:rFonts w:eastAsia="Times New Roman"/>
          <w:color w:val="20A4D9"/>
        </w:rPr>
        <w:t>EMA Calculations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9209"/>
        <w:rPr>
          <w:rFonts w:asciiTheme="minorHAnsi" w:hAnsiTheme="minorHAnsi" w:cs="Consolas"/>
          <w:color w:val="F8F8F2"/>
          <w:sz w:val="17"/>
          <w:szCs w:val="17"/>
        </w:rPr>
      </w:pPr>
      <w:proofErr w:type="spellStart"/>
      <w:r w:rsidRPr="009107E1">
        <w:rPr>
          <w:rFonts w:asciiTheme="minorHAnsi" w:hAnsiTheme="minorHAnsi" w:cs="Consolas"/>
          <w:color w:val="F8F8F2"/>
          <w:sz w:val="17"/>
          <w:szCs w:val="17"/>
        </w:rPr>
        <w:t>ema_calculations</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920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vehicle_id</w:t>
      </w:r>
      <w:proofErr w:type="spellEnd"/>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Primary</w:t>
      </w:r>
      <w:r w:rsidRPr="009107E1">
        <w:rPr>
          <w:rFonts w:asciiTheme="minorHAnsi" w:hAnsiTheme="minorHAnsi" w:cs="Consolas"/>
          <w:color w:val="F8F8F2"/>
          <w:sz w:val="17"/>
          <w:szCs w:val="17"/>
        </w:rPr>
        <w:t xml:space="preserve"> </w:t>
      </w:r>
      <w:r w:rsidRPr="009107E1">
        <w:rPr>
          <w:rFonts w:asciiTheme="minorHAnsi" w:hAnsiTheme="minorHAnsi" w:cs="Consolas"/>
          <w:color w:val="00E0E0"/>
          <w:sz w:val="17"/>
          <w:szCs w:val="17"/>
        </w:rPr>
        <w:t>Key</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920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calculation_date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920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ema_value</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920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ema_trend</w:t>
      </w:r>
      <w:proofErr w:type="spellEnd"/>
      <w:r w:rsidRPr="009107E1">
        <w:rPr>
          <w:rFonts w:asciiTheme="minorHAnsi" w:hAnsiTheme="minorHAnsi" w:cs="Consolas"/>
          <w:color w:val="F8F8F2"/>
          <w:sz w:val="17"/>
          <w:szCs w:val="17"/>
        </w:rPr>
        <w:t xml:space="preserve"> (INCREASING/STABLE/DECREASING)</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920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service_count</w:t>
      </w:r>
      <w:proofErr w:type="spellEnd"/>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920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calculation_method</w:t>
      </w:r>
      <w:proofErr w:type="spellEnd"/>
      <w:r w:rsidRPr="009107E1">
        <w:rPr>
          <w:rFonts w:asciiTheme="minorHAnsi" w:hAnsiTheme="minorHAnsi" w:cs="Consolas"/>
          <w:color w:val="F8F8F2"/>
          <w:sz w:val="17"/>
          <w:szCs w:val="17"/>
        </w:rPr>
        <w:t xml:space="preserve"> (EMA/SIMPLE_AVERAGE)</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4509209"/>
        <w:rPr>
          <w:rFonts w:asciiTheme="minorHAnsi" w:hAnsiTheme="minorHAnsi" w:cs="Consolas"/>
          <w:color w:val="F8F8F2"/>
          <w:sz w:val="17"/>
          <w:szCs w:val="17"/>
        </w:rPr>
      </w:pPr>
      <w:r w:rsidRPr="009107E1">
        <w:rPr>
          <w:rFonts w:ascii="MS Mincho" w:eastAsia="MS Mincho" w:hAnsi="MS Mincho" w:cs="MS Mincho" w:hint="eastAsia"/>
          <w:color w:val="F8F8F2"/>
          <w:sz w:val="17"/>
          <w:szCs w:val="17"/>
        </w:rPr>
        <w:t>└</w:t>
      </w:r>
      <w:r w:rsidRPr="009107E1">
        <w:rPr>
          <w:color w:val="F8F8F2"/>
          <w:sz w:val="17"/>
          <w:szCs w:val="17"/>
        </w:rPr>
        <w:t>──</w:t>
      </w:r>
      <w:r w:rsidRPr="009107E1">
        <w:rPr>
          <w:rFonts w:asciiTheme="minorHAnsi" w:hAnsiTheme="minorHAnsi" w:cs="Consolas"/>
          <w:color w:val="F8F8F2"/>
          <w:sz w:val="17"/>
          <w:szCs w:val="17"/>
        </w:rPr>
        <w:t xml:space="preserve"> </w:t>
      </w:r>
      <w:proofErr w:type="spellStart"/>
      <w:r w:rsidRPr="009107E1">
        <w:rPr>
          <w:rFonts w:asciiTheme="minorHAnsi" w:hAnsiTheme="minorHAnsi" w:cs="Consolas"/>
          <w:color w:val="F8F8F2"/>
          <w:sz w:val="17"/>
          <w:szCs w:val="17"/>
        </w:rPr>
        <w:t>parameters_used</w:t>
      </w:r>
      <w:proofErr w:type="spellEnd"/>
      <w:r w:rsidRPr="009107E1">
        <w:rPr>
          <w:rFonts w:asciiTheme="minorHAnsi" w:hAnsiTheme="minorHAnsi" w:cs="Consolas"/>
          <w:color w:val="F8F8F2"/>
          <w:sz w:val="17"/>
          <w:szCs w:val="17"/>
        </w:rPr>
        <w:t xml:space="preserve"> (JSON)</w:t>
      </w:r>
    </w:p>
    <w:p w:rsidR="00D22BF2" w:rsidRPr="00632E7C" w:rsidRDefault="00D22BF2" w:rsidP="000D03F2">
      <w:pPr>
        <w:pStyle w:val="Heading1"/>
        <w:spacing w:before="240" w:after="0"/>
        <w:rPr>
          <w:color w:val="513E56"/>
        </w:rPr>
      </w:pPr>
      <w:r w:rsidRPr="00632E7C">
        <w:rPr>
          <w:color w:val="513E56"/>
        </w:rPr>
        <w:t>5. API Design</w:t>
      </w:r>
    </w:p>
    <w:p w:rsidR="00D22BF2" w:rsidRPr="008934C3" w:rsidRDefault="00D22BF2" w:rsidP="000D03F2">
      <w:pPr>
        <w:pStyle w:val="Heading2"/>
        <w:rPr>
          <w:color w:val="F89237"/>
        </w:rPr>
      </w:pPr>
      <w:r w:rsidRPr="008934C3">
        <w:rPr>
          <w:color w:val="F89237"/>
        </w:rPr>
        <w:t>5.1 Recommendation API</w:t>
      </w:r>
    </w:p>
    <w:p w:rsidR="00D22BF2" w:rsidRPr="00632E7C" w:rsidRDefault="00D22BF2" w:rsidP="00234B1C">
      <w:pPr>
        <w:pStyle w:val="Heading4"/>
        <w:rPr>
          <w:rStyle w:val="Strong"/>
          <w:b w:val="0"/>
          <w:bCs w:val="0"/>
          <w:color w:val="20A4D9"/>
        </w:rPr>
      </w:pPr>
      <w:r w:rsidRPr="00632E7C">
        <w:rPr>
          <w:rStyle w:val="Strong"/>
          <w:b w:val="0"/>
          <w:bCs w:val="0"/>
          <w:color w:val="20A4D9"/>
        </w:rPr>
        <w:t>Endpoint: POST /</w:t>
      </w:r>
      <w:proofErr w:type="spellStart"/>
      <w:r w:rsidRPr="00632E7C">
        <w:rPr>
          <w:rStyle w:val="Strong"/>
          <w:b w:val="0"/>
          <w:bCs w:val="0"/>
          <w:color w:val="20A4D9"/>
        </w:rPr>
        <w:t>api</w:t>
      </w:r>
      <w:proofErr w:type="spellEnd"/>
      <w:r w:rsidRPr="00632E7C">
        <w:rPr>
          <w:rStyle w:val="Strong"/>
          <w:b w:val="0"/>
          <w:bCs w:val="0"/>
          <w:color w:val="20A4D9"/>
        </w:rPr>
        <w:t>/recommendations/generate</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00E0E0"/>
          <w:sz w:val="17"/>
          <w:szCs w:val="17"/>
        </w:rPr>
        <w:t>Request</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vehicle</w:t>
      </w:r>
      <w:proofErr w:type="gramEnd"/>
      <w:r w:rsidRPr="009107E1">
        <w:rPr>
          <w:rFonts w:asciiTheme="minorHAnsi" w:hAnsiTheme="minorHAnsi" w:cs="Consolas"/>
          <w:color w:val="ABE338"/>
          <w:sz w:val="17"/>
          <w:szCs w:val="17"/>
        </w:rPr>
        <w:t>_id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"MH12AB1234"</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current</w:t>
      </w:r>
      <w:proofErr w:type="gramEnd"/>
      <w:r w:rsidRPr="009107E1">
        <w:rPr>
          <w:rFonts w:asciiTheme="minorHAnsi" w:hAnsiTheme="minorHAnsi" w:cs="Consolas"/>
          <w:color w:val="ABE338"/>
          <w:sz w:val="17"/>
          <w:szCs w:val="17"/>
        </w:rPr>
        <w:t>_odometer</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25000</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customer</w:t>
      </w:r>
      <w:proofErr w:type="gramEnd"/>
      <w:r w:rsidRPr="009107E1">
        <w:rPr>
          <w:rFonts w:asciiTheme="minorHAnsi" w:hAnsiTheme="minorHAnsi" w:cs="Consolas"/>
          <w:color w:val="ABE338"/>
          <w:sz w:val="17"/>
          <w:szCs w:val="17"/>
        </w:rPr>
        <w:t>_complaints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"Brake making noise when stopping"</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lastRenderedPageBreak/>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dealer</w:t>
      </w:r>
      <w:proofErr w:type="gramEnd"/>
      <w:r w:rsidRPr="009107E1">
        <w:rPr>
          <w:rFonts w:asciiTheme="minorHAnsi" w:hAnsiTheme="minorHAnsi" w:cs="Consolas"/>
          <w:color w:val="ABE338"/>
          <w:sz w:val="17"/>
          <w:szCs w:val="17"/>
        </w:rPr>
        <w:t>_code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"DLR_MUM_01"</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00E0E0"/>
          <w:sz w:val="17"/>
          <w:szCs w:val="17"/>
        </w:rPr>
        <w:t>Response</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"status"</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"success"</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vehicle</w:t>
      </w:r>
      <w:proofErr w:type="gramEnd"/>
      <w:r w:rsidRPr="009107E1">
        <w:rPr>
          <w:rFonts w:asciiTheme="minorHAnsi" w:hAnsiTheme="minorHAnsi" w:cs="Consolas"/>
          <w:color w:val="ABE338"/>
          <w:sz w:val="17"/>
          <w:szCs w:val="17"/>
        </w:rPr>
        <w:t>_info</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"model"</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"Pulsar 150"</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age</w:t>
      </w:r>
      <w:proofErr w:type="gramEnd"/>
      <w:r w:rsidRPr="009107E1">
        <w:rPr>
          <w:rFonts w:asciiTheme="minorHAnsi" w:hAnsiTheme="minorHAnsi" w:cs="Consolas"/>
          <w:color w:val="ABE338"/>
          <w:sz w:val="17"/>
          <w:szCs w:val="17"/>
        </w:rPr>
        <w:t>_years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2.5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ema</w:t>
      </w:r>
      <w:proofErr w:type="gramEnd"/>
      <w:r w:rsidRPr="009107E1">
        <w:rPr>
          <w:rFonts w:asciiTheme="minorHAnsi" w:hAnsiTheme="minorHAnsi" w:cs="Consolas"/>
          <w:color w:val="ABE338"/>
          <w:sz w:val="17"/>
          <w:szCs w:val="17"/>
        </w:rPr>
        <w:t>_value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520</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ema</w:t>
      </w:r>
      <w:proofErr w:type="gramEnd"/>
      <w:r w:rsidRPr="009107E1">
        <w:rPr>
          <w:rFonts w:asciiTheme="minorHAnsi" w:hAnsiTheme="minorHAnsi" w:cs="Consolas"/>
          <w:color w:val="ABE338"/>
          <w:sz w:val="17"/>
          <w:szCs w:val="17"/>
        </w:rPr>
        <w:t>_category</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"HIGH_USAGE"</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"recommendations"</w:t>
      </w: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"rank"</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part</w:t>
      </w:r>
      <w:proofErr w:type="gramEnd"/>
      <w:r w:rsidRPr="009107E1">
        <w:rPr>
          <w:rFonts w:asciiTheme="minorHAnsi" w:hAnsiTheme="minorHAnsi" w:cs="Consolas"/>
          <w:color w:val="ABE338"/>
          <w:sz w:val="17"/>
          <w:szCs w:val="17"/>
        </w:rPr>
        <w:t>_code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"BP001"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part</w:t>
      </w:r>
      <w:proofErr w:type="gramEnd"/>
      <w:r w:rsidRPr="009107E1">
        <w:rPr>
          <w:rFonts w:asciiTheme="minorHAnsi" w:hAnsiTheme="minorHAnsi" w:cs="Consolas"/>
          <w:color w:val="ABE338"/>
          <w:sz w:val="17"/>
          <w:szCs w:val="17"/>
        </w:rPr>
        <w:t>_name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"Brake Pads - Front"</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confidence</w:t>
      </w:r>
      <w:proofErr w:type="gramEnd"/>
      <w:r w:rsidRPr="009107E1">
        <w:rPr>
          <w:rFonts w:asciiTheme="minorHAnsi" w:hAnsiTheme="minorHAnsi" w:cs="Consolas"/>
          <w:color w:val="ABE338"/>
          <w:sz w:val="17"/>
          <w:szCs w:val="17"/>
        </w:rPr>
        <w:t>_score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95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"category"</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"Brakes"</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estimated</w:t>
      </w:r>
      <w:proofErr w:type="gramEnd"/>
      <w:r w:rsidRPr="009107E1">
        <w:rPr>
          <w:rFonts w:asciiTheme="minorHAnsi" w:hAnsiTheme="minorHAnsi" w:cs="Consolas"/>
          <w:color w:val="ABE338"/>
          <w:sz w:val="17"/>
          <w:szCs w:val="17"/>
        </w:rPr>
        <w:t>_cost</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1500</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"reasoning"</w:t>
      </w: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primary</w:t>
      </w:r>
      <w:proofErr w:type="gramEnd"/>
      <w:r w:rsidRPr="009107E1">
        <w:rPr>
          <w:rFonts w:asciiTheme="minorHAnsi" w:hAnsiTheme="minorHAnsi" w:cs="Consolas"/>
          <w:color w:val="ABE338"/>
          <w:sz w:val="17"/>
          <w:szCs w:val="17"/>
        </w:rPr>
        <w:t>_factors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"Customer complaint mentions brake noise"</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"High usage pattern (EMA: 520 km/month)"</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"Last replaced 5,200 km ago"</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adjustments</w:t>
      </w:r>
      <w:proofErr w:type="gramEnd"/>
      <w:r w:rsidRPr="009107E1">
        <w:rPr>
          <w:rFonts w:asciiTheme="minorHAnsi" w:hAnsiTheme="minorHAnsi" w:cs="Consolas"/>
          <w:color w:val="ABE338"/>
          <w:sz w:val="17"/>
          <w:szCs w:val="17"/>
        </w:rPr>
        <w:t>_applied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"Monsoon season adjustment: +15%"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"Coastal region adjustment: +10%"</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last</w:t>
      </w:r>
      <w:proofErr w:type="gramEnd"/>
      <w:r w:rsidRPr="009107E1">
        <w:rPr>
          <w:rFonts w:asciiTheme="minorHAnsi" w:hAnsiTheme="minorHAnsi" w:cs="Consolas"/>
          <w:color w:val="ABE338"/>
          <w:sz w:val="17"/>
          <w:szCs w:val="17"/>
        </w:rPr>
        <w:t>_replaced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"date"</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"2024-04-15"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"odometer"</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19800</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km</w:t>
      </w:r>
      <w:proofErr w:type="gramEnd"/>
      <w:r w:rsidRPr="009107E1">
        <w:rPr>
          <w:rFonts w:asciiTheme="minorHAnsi" w:hAnsiTheme="minorHAnsi" w:cs="Consolas"/>
          <w:color w:val="ABE338"/>
          <w:sz w:val="17"/>
          <w:szCs w:val="17"/>
        </w:rPr>
        <w:t>_ago</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5200</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 ... up to 10 parts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total</w:t>
      </w:r>
      <w:proofErr w:type="gramEnd"/>
      <w:r w:rsidRPr="009107E1">
        <w:rPr>
          <w:rFonts w:asciiTheme="minorHAnsi" w:hAnsiTheme="minorHAnsi" w:cs="Consolas"/>
          <w:color w:val="ABE338"/>
          <w:sz w:val="17"/>
          <w:szCs w:val="17"/>
        </w:rPr>
        <w:t>_estimated_cost</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12500</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model</w:t>
      </w:r>
      <w:proofErr w:type="gramEnd"/>
      <w:r w:rsidRPr="009107E1">
        <w:rPr>
          <w:rFonts w:asciiTheme="minorHAnsi" w:hAnsiTheme="minorHAnsi" w:cs="Consolas"/>
          <w:color w:val="ABE338"/>
          <w:sz w:val="17"/>
          <w:szCs w:val="17"/>
        </w:rPr>
        <w:t>_version</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"v1.2.3"</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"timestamp"</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"2025-10-17T10:30:00Z"</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5687377"/>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D22BF2" w:rsidRPr="008934C3" w:rsidRDefault="00D22BF2" w:rsidP="008934C3">
      <w:pPr>
        <w:pStyle w:val="Heading2"/>
        <w:rPr>
          <w:color w:val="F89237"/>
        </w:rPr>
      </w:pPr>
      <w:r w:rsidRPr="008934C3">
        <w:rPr>
          <w:color w:val="F89237"/>
        </w:rPr>
        <w:t>5.2 Feedback API</w:t>
      </w:r>
    </w:p>
    <w:p w:rsidR="00D22BF2" w:rsidRPr="00632E7C" w:rsidRDefault="00D22BF2" w:rsidP="00234B1C">
      <w:pPr>
        <w:pStyle w:val="Heading4"/>
        <w:rPr>
          <w:rStyle w:val="Strong"/>
          <w:b w:val="0"/>
          <w:bCs w:val="0"/>
          <w:color w:val="20A4D9"/>
        </w:rPr>
      </w:pPr>
      <w:r w:rsidRPr="00632E7C">
        <w:rPr>
          <w:rStyle w:val="Strong"/>
          <w:b w:val="0"/>
          <w:bCs w:val="0"/>
          <w:color w:val="20A4D9"/>
        </w:rPr>
        <w:t>Endpoint: POST /</w:t>
      </w:r>
      <w:proofErr w:type="spellStart"/>
      <w:r w:rsidRPr="00632E7C">
        <w:rPr>
          <w:rStyle w:val="Strong"/>
          <w:b w:val="0"/>
          <w:bCs w:val="0"/>
          <w:color w:val="20A4D9"/>
        </w:rPr>
        <w:t>api</w:t>
      </w:r>
      <w:proofErr w:type="spellEnd"/>
      <w:r w:rsidRPr="00632E7C">
        <w:rPr>
          <w:rStyle w:val="Strong"/>
          <w:b w:val="0"/>
          <w:bCs w:val="0"/>
          <w:color w:val="20A4D9"/>
        </w:rPr>
        <w:t>/recommendations/feedback</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00E0E0"/>
          <w:sz w:val="17"/>
          <w:szCs w:val="17"/>
        </w:rPr>
        <w:t>Request</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job</w:t>
      </w:r>
      <w:proofErr w:type="gramEnd"/>
      <w:r w:rsidRPr="009107E1">
        <w:rPr>
          <w:rFonts w:asciiTheme="minorHAnsi" w:hAnsiTheme="minorHAnsi" w:cs="Consolas"/>
          <w:color w:val="ABE338"/>
          <w:sz w:val="17"/>
          <w:szCs w:val="17"/>
        </w:rPr>
        <w:t>_card_number</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"JC2024100123"</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vehicle</w:t>
      </w:r>
      <w:proofErr w:type="gramEnd"/>
      <w:r w:rsidRPr="009107E1">
        <w:rPr>
          <w:rFonts w:asciiTheme="minorHAnsi" w:hAnsiTheme="minorHAnsi" w:cs="Consolas"/>
          <w:color w:val="ABE338"/>
          <w:sz w:val="17"/>
          <w:szCs w:val="17"/>
        </w:rPr>
        <w:t>_id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"MH12AB1234"</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recommendations</w:t>
      </w:r>
      <w:proofErr w:type="gramEnd"/>
      <w:r w:rsidRPr="009107E1">
        <w:rPr>
          <w:rFonts w:asciiTheme="minorHAnsi" w:hAnsiTheme="minorHAnsi" w:cs="Consolas"/>
          <w:color w:val="ABE338"/>
          <w:sz w:val="17"/>
          <w:szCs w:val="17"/>
        </w:rPr>
        <w:t>_shown</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part</w:t>
      </w:r>
      <w:proofErr w:type="gramEnd"/>
      <w:r w:rsidRPr="009107E1">
        <w:rPr>
          <w:rFonts w:asciiTheme="minorHAnsi" w:hAnsiTheme="minorHAnsi" w:cs="Consolas"/>
          <w:color w:val="ABE338"/>
          <w:sz w:val="17"/>
          <w:szCs w:val="17"/>
        </w:rPr>
        <w:t>_code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"BP001"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confidence</w:t>
      </w:r>
      <w:proofErr w:type="gramEnd"/>
      <w:r w:rsidRPr="009107E1">
        <w:rPr>
          <w:rFonts w:asciiTheme="minorHAnsi" w:hAnsiTheme="minorHAnsi" w:cs="Consolas"/>
          <w:color w:val="ABE338"/>
          <w:sz w:val="17"/>
          <w:szCs w:val="17"/>
        </w:rPr>
        <w:t>_score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95</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"action"</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"ACCEPTED"</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actually</w:t>
      </w:r>
      <w:proofErr w:type="gramEnd"/>
      <w:r w:rsidRPr="009107E1">
        <w:rPr>
          <w:rFonts w:asciiTheme="minorHAnsi" w:hAnsiTheme="minorHAnsi" w:cs="Consolas"/>
          <w:color w:val="ABE338"/>
          <w:sz w:val="17"/>
          <w:szCs w:val="17"/>
        </w:rPr>
        <w:t>_replaced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true</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part</w:t>
      </w:r>
      <w:proofErr w:type="gramEnd"/>
      <w:r w:rsidRPr="009107E1">
        <w:rPr>
          <w:rFonts w:asciiTheme="minorHAnsi" w:hAnsiTheme="minorHAnsi" w:cs="Consolas"/>
          <w:color w:val="ABE338"/>
          <w:sz w:val="17"/>
          <w:szCs w:val="17"/>
        </w:rPr>
        <w:t>_code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"AF001"</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confidence</w:t>
      </w:r>
      <w:proofErr w:type="gramEnd"/>
      <w:r w:rsidRPr="009107E1">
        <w:rPr>
          <w:rFonts w:asciiTheme="minorHAnsi" w:hAnsiTheme="minorHAnsi" w:cs="Consolas"/>
          <w:color w:val="ABE338"/>
          <w:sz w:val="17"/>
          <w:szCs w:val="17"/>
        </w:rPr>
        <w:t>_score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88</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"action"</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"REJECTED"</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rejection</w:t>
      </w:r>
      <w:proofErr w:type="gramEnd"/>
      <w:r w:rsidRPr="009107E1">
        <w:rPr>
          <w:rFonts w:asciiTheme="minorHAnsi" w:hAnsiTheme="minorHAnsi" w:cs="Consolas"/>
          <w:color w:val="ABE338"/>
          <w:sz w:val="17"/>
          <w:szCs w:val="17"/>
        </w:rPr>
        <w:t>_reason</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"Customer declined - cost concern"</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actually</w:t>
      </w:r>
      <w:proofErr w:type="gramEnd"/>
      <w:r w:rsidRPr="009107E1">
        <w:rPr>
          <w:rFonts w:asciiTheme="minorHAnsi" w:hAnsiTheme="minorHAnsi" w:cs="Consolas"/>
          <w:color w:val="ABE338"/>
          <w:sz w:val="17"/>
          <w:szCs w:val="17"/>
        </w:rPr>
        <w:t>_replaced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false</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service</w:t>
      </w:r>
      <w:proofErr w:type="gramEnd"/>
      <w:r w:rsidRPr="009107E1">
        <w:rPr>
          <w:rFonts w:asciiTheme="minorHAnsi" w:hAnsiTheme="minorHAnsi" w:cs="Consolas"/>
          <w:color w:val="ABE338"/>
          <w:sz w:val="17"/>
          <w:szCs w:val="17"/>
        </w:rPr>
        <w:t>_advisor_id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"SA_123"</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00E0E0"/>
          <w:sz w:val="17"/>
          <w:szCs w:val="17"/>
        </w:rPr>
        <w:t>Response</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lastRenderedPageBreak/>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"status"</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"success"</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feedback</w:t>
      </w:r>
      <w:proofErr w:type="gramEnd"/>
      <w:r w:rsidRPr="009107E1">
        <w:rPr>
          <w:rFonts w:asciiTheme="minorHAnsi" w:hAnsiTheme="minorHAnsi" w:cs="Consolas"/>
          <w:color w:val="ABE338"/>
          <w:sz w:val="17"/>
          <w:szCs w:val="17"/>
        </w:rPr>
        <w:t>_recorded</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2</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"message"</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"Feedback captured successfully"</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4005539"/>
        <w:rPr>
          <w:rFonts w:asciiTheme="minorHAnsi" w:hAnsiTheme="minorHAnsi" w:cs="Consolas"/>
          <w:color w:val="F8F8F2"/>
          <w:sz w:val="17"/>
          <w:szCs w:val="17"/>
        </w:rPr>
      </w:pPr>
      <w:r w:rsidRPr="009107E1">
        <w:rPr>
          <w:rFonts w:asciiTheme="minorHAnsi" w:hAnsiTheme="minorHAnsi" w:cs="Consolas"/>
          <w:color w:val="F8F8F2"/>
          <w:sz w:val="17"/>
          <w:szCs w:val="17"/>
        </w:rPr>
        <w:t> </w:t>
      </w:r>
    </w:p>
    <w:p w:rsidR="00D22BF2" w:rsidRPr="008934C3" w:rsidRDefault="00D22BF2" w:rsidP="000D03F2">
      <w:pPr>
        <w:pStyle w:val="Heading2"/>
        <w:rPr>
          <w:color w:val="F89237"/>
        </w:rPr>
      </w:pPr>
      <w:r w:rsidRPr="008934C3">
        <w:rPr>
          <w:color w:val="F89237"/>
        </w:rPr>
        <w:t>5.3 Configuration APIs</w:t>
      </w:r>
    </w:p>
    <w:p w:rsidR="00D22BF2" w:rsidRPr="00632E7C" w:rsidRDefault="00D22BF2" w:rsidP="00234B1C">
      <w:pPr>
        <w:pStyle w:val="Heading4"/>
        <w:rPr>
          <w:rFonts w:eastAsia="Times New Roman"/>
          <w:color w:val="20A4D9"/>
        </w:rPr>
      </w:pPr>
      <w:r w:rsidRPr="00632E7C">
        <w:rPr>
          <w:rFonts w:eastAsia="Times New Roman"/>
          <w:color w:val="20A4D9"/>
        </w:rPr>
        <w:t>A. Seasonal Configuration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r w:rsidRPr="009107E1">
        <w:rPr>
          <w:rFonts w:asciiTheme="minorHAnsi" w:hAnsiTheme="minorHAnsi" w:cs="Consolas"/>
          <w:color w:val="F8F8F2"/>
          <w:sz w:val="17"/>
          <w:szCs w:val="17"/>
        </w:rPr>
        <w:t>POST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/config/seasonal</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r w:rsidRPr="009107E1">
        <w:rPr>
          <w:rFonts w:asciiTheme="minorHAnsi" w:hAnsiTheme="minorHAnsi" w:cs="Consolas"/>
          <w:color w:val="00E0E0"/>
          <w:sz w:val="17"/>
          <w:szCs w:val="17"/>
        </w:rPr>
        <w:t>Create</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new</w:t>
      </w:r>
      <w:r w:rsidRPr="009107E1">
        <w:rPr>
          <w:rFonts w:asciiTheme="minorHAnsi" w:hAnsiTheme="minorHAnsi" w:cs="Consolas"/>
          <w:color w:val="F8F8F2"/>
          <w:sz w:val="17"/>
          <w:szCs w:val="17"/>
        </w:rPr>
        <w:t xml:space="preserve"> seasonal configuration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r w:rsidRPr="009107E1">
        <w:rPr>
          <w:rFonts w:asciiTheme="minorHAnsi" w:hAnsiTheme="minorHAnsi" w:cs="Consolas"/>
          <w:color w:val="F8F8F2"/>
          <w:sz w:val="17"/>
          <w:szCs w:val="17"/>
        </w:rPr>
        <w:t>PUT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/config/seasonal/{</w:t>
      </w:r>
      <w:proofErr w:type="spellStart"/>
      <w:r w:rsidRPr="009107E1">
        <w:rPr>
          <w:rFonts w:asciiTheme="minorHAnsi" w:hAnsiTheme="minorHAnsi" w:cs="Consolas"/>
          <w:color w:val="F8F8F2"/>
          <w:sz w:val="17"/>
          <w:szCs w:val="17"/>
        </w:rPr>
        <w:t>season_code</w:t>
      </w:r>
      <w:proofErr w:type="spellEnd"/>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r w:rsidRPr="009107E1">
        <w:rPr>
          <w:rFonts w:asciiTheme="minorHAnsi" w:hAnsiTheme="minorHAnsi" w:cs="Consolas"/>
          <w:color w:val="00E0E0"/>
          <w:sz w:val="17"/>
          <w:szCs w:val="17"/>
        </w:rPr>
        <w:t>Update</w:t>
      </w:r>
      <w:r w:rsidRPr="009107E1">
        <w:rPr>
          <w:rFonts w:asciiTheme="minorHAnsi" w:hAnsiTheme="minorHAnsi" w:cs="Consolas"/>
          <w:color w:val="F8F8F2"/>
          <w:sz w:val="17"/>
          <w:szCs w:val="17"/>
        </w:rPr>
        <w:t xml:space="preserve"> existing configuration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r w:rsidRPr="009107E1">
        <w:rPr>
          <w:rFonts w:asciiTheme="minorHAnsi" w:hAnsiTheme="minorHAnsi" w:cs="Consolas"/>
          <w:color w:val="F8F8F2"/>
          <w:sz w:val="17"/>
          <w:szCs w:val="17"/>
        </w:rPr>
        <w:t>GET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/config/seasonal</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r w:rsidRPr="009107E1">
        <w:rPr>
          <w:rFonts w:asciiTheme="minorHAnsi" w:hAnsiTheme="minorHAnsi" w:cs="Consolas"/>
          <w:color w:val="00E0E0"/>
          <w:sz w:val="17"/>
          <w:szCs w:val="17"/>
        </w:rPr>
        <w:t>Get</w:t>
      </w:r>
      <w:r w:rsidRPr="009107E1">
        <w:rPr>
          <w:rFonts w:asciiTheme="minorHAnsi" w:hAnsiTheme="minorHAnsi" w:cs="Consolas"/>
          <w:color w:val="F8F8F2"/>
          <w:sz w:val="17"/>
          <w:szCs w:val="17"/>
        </w:rPr>
        <w:t xml:space="preserve"> all seasonal configurations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r w:rsidRPr="009107E1">
        <w:rPr>
          <w:rFonts w:asciiTheme="minorHAnsi" w:hAnsiTheme="minorHAnsi" w:cs="Consolas"/>
          <w:color w:val="F8F8F2"/>
          <w:sz w:val="17"/>
          <w:szCs w:val="17"/>
        </w:rPr>
        <w:t>DELETE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/config/seasonal/{</w:t>
      </w:r>
      <w:proofErr w:type="spellStart"/>
      <w:r w:rsidRPr="009107E1">
        <w:rPr>
          <w:rFonts w:asciiTheme="minorHAnsi" w:hAnsiTheme="minorHAnsi" w:cs="Consolas"/>
          <w:color w:val="F8F8F2"/>
          <w:sz w:val="17"/>
          <w:szCs w:val="17"/>
        </w:rPr>
        <w:t>season_code</w:t>
      </w:r>
      <w:proofErr w:type="spellEnd"/>
      <w:r w:rsidRPr="009107E1">
        <w:rPr>
          <w:rFonts w:asciiTheme="minorHAnsi" w:hAnsiTheme="minorHAnsi" w:cs="Consolas"/>
          <w:color w:val="F8F8F2"/>
          <w:sz w:val="17"/>
          <w:szCs w:val="17"/>
        </w:rPr>
        <w:t>}</w:t>
      </w:r>
    </w:p>
    <w:p w:rsidR="00D9638A" w:rsidRPr="009107E1" w:rsidRDefault="00FA07DF" w:rsidP="00D9638A">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42386"/>
        <w:rPr>
          <w:rFonts w:asciiTheme="minorHAnsi" w:hAnsiTheme="minorHAnsi" w:cs="Consolas"/>
          <w:color w:val="F8F8F2"/>
          <w:sz w:val="17"/>
          <w:szCs w:val="17"/>
        </w:rPr>
      </w:pPr>
      <w:r w:rsidRPr="009107E1">
        <w:rPr>
          <w:rFonts w:asciiTheme="minorHAnsi" w:hAnsiTheme="minorHAnsi" w:cs="Consolas"/>
          <w:color w:val="00E0E0"/>
          <w:sz w:val="17"/>
          <w:szCs w:val="17"/>
        </w:rPr>
        <w:t>Remove</w:t>
      </w:r>
      <w:r w:rsidRPr="009107E1">
        <w:rPr>
          <w:rFonts w:asciiTheme="minorHAnsi" w:hAnsiTheme="minorHAnsi" w:cs="Consolas"/>
          <w:color w:val="F8F8F2"/>
          <w:sz w:val="17"/>
          <w:szCs w:val="17"/>
        </w:rPr>
        <w:t xml:space="preserve"> seasonal configuration</w:t>
      </w:r>
    </w:p>
    <w:p w:rsidR="00632E7C" w:rsidRDefault="00632E7C" w:rsidP="00234B1C">
      <w:pPr>
        <w:pStyle w:val="Heading4"/>
        <w:rPr>
          <w:rFonts w:eastAsia="Times New Roman"/>
          <w:color w:val="20A4D9"/>
        </w:rPr>
      </w:pPr>
    </w:p>
    <w:p w:rsidR="00D22BF2" w:rsidRPr="00632E7C" w:rsidRDefault="00D22BF2" w:rsidP="00234B1C">
      <w:pPr>
        <w:pStyle w:val="Heading4"/>
        <w:rPr>
          <w:rFonts w:eastAsia="Times New Roman"/>
          <w:color w:val="20A4D9"/>
        </w:rPr>
      </w:pPr>
      <w:r w:rsidRPr="00632E7C">
        <w:rPr>
          <w:rFonts w:eastAsia="Times New Roman"/>
          <w:color w:val="20A4D9"/>
        </w:rPr>
        <w:t>B. Terrain Configuration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115704"/>
        <w:rPr>
          <w:rFonts w:asciiTheme="minorHAnsi" w:hAnsiTheme="minorHAnsi" w:cs="Consolas"/>
          <w:color w:val="F8F8F2"/>
          <w:sz w:val="17"/>
          <w:szCs w:val="17"/>
        </w:rPr>
      </w:pPr>
      <w:r w:rsidRPr="009107E1">
        <w:rPr>
          <w:rFonts w:asciiTheme="minorHAnsi" w:hAnsiTheme="minorHAnsi" w:cs="Consolas"/>
          <w:color w:val="F8F8F2"/>
          <w:sz w:val="17"/>
          <w:szCs w:val="17"/>
        </w:rPr>
        <w:t>POST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 xml:space="preserve">/config/terrain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115704"/>
        <w:rPr>
          <w:rFonts w:asciiTheme="minorHAnsi" w:hAnsiTheme="minorHAnsi" w:cs="Consolas"/>
          <w:color w:val="F8F8F2"/>
          <w:sz w:val="17"/>
          <w:szCs w:val="17"/>
        </w:rPr>
      </w:pPr>
      <w:r w:rsidRPr="009107E1">
        <w:rPr>
          <w:rFonts w:asciiTheme="minorHAnsi" w:hAnsiTheme="minorHAnsi" w:cs="Consolas"/>
          <w:color w:val="F8F8F2"/>
          <w:sz w:val="17"/>
          <w:szCs w:val="17"/>
        </w:rPr>
        <w:t>PUT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/config/terrain/{</w:t>
      </w:r>
      <w:proofErr w:type="spellStart"/>
      <w:r w:rsidRPr="009107E1">
        <w:rPr>
          <w:rFonts w:asciiTheme="minorHAnsi" w:hAnsiTheme="minorHAnsi" w:cs="Consolas"/>
          <w:color w:val="F8F8F2"/>
          <w:sz w:val="17"/>
          <w:szCs w:val="17"/>
        </w:rPr>
        <w:t>terrain_code</w:t>
      </w:r>
      <w:proofErr w:type="spellEnd"/>
      <w:r w:rsidRPr="009107E1">
        <w:rPr>
          <w:rFonts w:asciiTheme="minorHAnsi" w:hAnsiTheme="minorHAnsi" w:cs="Consolas"/>
          <w:color w:val="F8F8F2"/>
          <w:sz w:val="17"/>
          <w:szCs w:val="17"/>
        </w:rPr>
        <w:t xml:space="preserve">}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115704"/>
        <w:rPr>
          <w:rFonts w:asciiTheme="minorHAnsi" w:hAnsiTheme="minorHAnsi" w:cs="Consolas"/>
          <w:color w:val="F8F8F2"/>
          <w:sz w:val="17"/>
          <w:szCs w:val="17"/>
        </w:rPr>
      </w:pPr>
      <w:r w:rsidRPr="009107E1">
        <w:rPr>
          <w:rFonts w:asciiTheme="minorHAnsi" w:hAnsiTheme="minorHAnsi" w:cs="Consolas"/>
          <w:color w:val="F8F8F2"/>
          <w:sz w:val="17"/>
          <w:szCs w:val="17"/>
        </w:rPr>
        <w:t>GET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 xml:space="preserve">/config/terrain </w:t>
      </w:r>
    </w:p>
    <w:p w:rsidR="00D9638A" w:rsidRPr="009107E1" w:rsidRDefault="00FA07DF" w:rsidP="00234B1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66115704"/>
        <w:rPr>
          <w:rFonts w:asciiTheme="minorHAnsi" w:hAnsiTheme="minorHAnsi" w:cs="Consolas"/>
          <w:color w:val="F8F8F2"/>
          <w:sz w:val="17"/>
          <w:szCs w:val="17"/>
        </w:rPr>
      </w:pPr>
      <w:r w:rsidRPr="009107E1">
        <w:rPr>
          <w:rFonts w:asciiTheme="minorHAnsi" w:hAnsiTheme="minorHAnsi" w:cs="Consolas"/>
          <w:color w:val="F8F8F2"/>
          <w:sz w:val="17"/>
          <w:szCs w:val="17"/>
        </w:rPr>
        <w:t>DELETE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/config/terrain/{</w:t>
      </w:r>
      <w:proofErr w:type="spellStart"/>
      <w:r w:rsidRPr="009107E1">
        <w:rPr>
          <w:rFonts w:asciiTheme="minorHAnsi" w:hAnsiTheme="minorHAnsi" w:cs="Consolas"/>
          <w:color w:val="F8F8F2"/>
          <w:sz w:val="17"/>
          <w:szCs w:val="17"/>
        </w:rPr>
        <w:t>terrain_code</w:t>
      </w:r>
      <w:proofErr w:type="spellEnd"/>
      <w:r w:rsidRPr="009107E1">
        <w:rPr>
          <w:rFonts w:asciiTheme="minorHAnsi" w:hAnsiTheme="minorHAnsi" w:cs="Consolas"/>
          <w:color w:val="F8F8F2"/>
          <w:sz w:val="17"/>
          <w:szCs w:val="17"/>
        </w:rPr>
        <w:t>} </w:t>
      </w:r>
    </w:p>
    <w:p w:rsidR="00D22BF2" w:rsidRPr="00632E7C" w:rsidRDefault="00D22BF2" w:rsidP="00234B1C">
      <w:pPr>
        <w:pStyle w:val="Heading4"/>
        <w:rPr>
          <w:rFonts w:eastAsia="Times New Roman"/>
          <w:color w:val="20A4D9"/>
        </w:rPr>
      </w:pPr>
      <w:r w:rsidRPr="00632E7C">
        <w:rPr>
          <w:rFonts w:eastAsia="Times New Roman"/>
          <w:color w:val="20A4D9"/>
        </w:rPr>
        <w:t>C. EMA Configuration</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331391"/>
        <w:rPr>
          <w:rFonts w:asciiTheme="minorHAnsi" w:hAnsiTheme="minorHAnsi" w:cs="Consolas"/>
          <w:color w:val="F8F8F2"/>
          <w:sz w:val="17"/>
          <w:szCs w:val="17"/>
        </w:rPr>
      </w:pPr>
      <w:r w:rsidRPr="009107E1">
        <w:rPr>
          <w:rFonts w:asciiTheme="minorHAnsi" w:hAnsiTheme="minorHAnsi" w:cs="Consolas"/>
          <w:color w:val="F8F8F2"/>
          <w:sz w:val="17"/>
          <w:szCs w:val="17"/>
        </w:rPr>
        <w:t>PUT /</w:t>
      </w:r>
      <w:proofErr w:type="spellStart"/>
      <w:r w:rsidRPr="009107E1">
        <w:rPr>
          <w:rFonts w:asciiTheme="minorHAnsi" w:hAnsiTheme="minorHAnsi" w:cs="Consolas"/>
          <w:color w:val="F8F8F2"/>
          <w:sz w:val="17"/>
          <w:szCs w:val="17"/>
        </w:rPr>
        <w:t>api</w:t>
      </w:r>
      <w:proofErr w:type="spellEnd"/>
      <w:r w:rsidRPr="009107E1">
        <w:rPr>
          <w:rFonts w:asciiTheme="minorHAnsi" w:hAnsiTheme="minorHAnsi" w:cs="Consolas"/>
          <w:color w:val="F8F8F2"/>
          <w:sz w:val="17"/>
          <w:szCs w:val="17"/>
        </w:rPr>
        <w:t>/config/ema</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331391"/>
        <w:rPr>
          <w:rFonts w:asciiTheme="minorHAnsi" w:hAnsiTheme="minorHAnsi" w:cs="Consolas"/>
          <w:color w:val="F8F8F2"/>
          <w:sz w:val="17"/>
          <w:szCs w:val="17"/>
        </w:rPr>
      </w:pPr>
      <w:r w:rsidRPr="009107E1">
        <w:rPr>
          <w:rFonts w:asciiTheme="minorHAnsi" w:hAnsiTheme="minorHAnsi" w:cs="Consolas"/>
          <w:color w:val="00E0E0"/>
          <w:sz w:val="17"/>
          <w:szCs w:val="17"/>
        </w:rPr>
        <w:t>Request</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331391"/>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33139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number</w:t>
      </w:r>
      <w:proofErr w:type="gramEnd"/>
      <w:r w:rsidRPr="009107E1">
        <w:rPr>
          <w:rFonts w:asciiTheme="minorHAnsi" w:hAnsiTheme="minorHAnsi" w:cs="Consolas"/>
          <w:color w:val="ABE338"/>
          <w:sz w:val="17"/>
          <w:szCs w:val="17"/>
        </w:rPr>
        <w:t>_of_periods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6</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33139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smoothing</w:t>
      </w:r>
      <w:proofErr w:type="gramEnd"/>
      <w:r w:rsidRPr="009107E1">
        <w:rPr>
          <w:rFonts w:asciiTheme="minorHAnsi" w:hAnsiTheme="minorHAnsi" w:cs="Consolas"/>
          <w:color w:val="ABE338"/>
          <w:sz w:val="17"/>
          <w:szCs w:val="17"/>
        </w:rPr>
        <w:t>_factor_override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b/>
          <w:bCs/>
          <w:color w:val="DCC6E0"/>
          <w:sz w:val="17"/>
          <w:szCs w:val="17"/>
        </w:rPr>
        <w:t>null</w:t>
      </w:r>
      <w:r w:rsidRPr="009107E1">
        <w:rPr>
          <w:rFonts w:asciiTheme="minorHAnsi" w:hAnsiTheme="minorHAnsi" w:cs="Consolas"/>
          <w:color w:val="F8F8F2"/>
          <w:sz w:val="17"/>
          <w:szCs w:val="17"/>
        </w:rPr>
        <w:t>,</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331391"/>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minimum</w:t>
      </w:r>
      <w:proofErr w:type="gramEnd"/>
      <w:r w:rsidRPr="009107E1">
        <w:rPr>
          <w:rFonts w:asciiTheme="minorHAnsi" w:hAnsiTheme="minorHAnsi" w:cs="Consolas"/>
          <w:color w:val="ABE338"/>
          <w:sz w:val="17"/>
          <w:szCs w:val="17"/>
        </w:rPr>
        <w:t>_services_for_ema</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2</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1331391"/>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D22BF2" w:rsidRPr="00632E7C" w:rsidRDefault="00D22BF2" w:rsidP="000D03F2">
      <w:pPr>
        <w:pStyle w:val="Heading1"/>
        <w:spacing w:before="240" w:after="0"/>
        <w:rPr>
          <w:color w:val="513E56"/>
        </w:rPr>
      </w:pPr>
      <w:r w:rsidRPr="00632E7C">
        <w:rPr>
          <w:color w:val="513E56"/>
        </w:rPr>
        <w:t>6. Implementation Phases</w:t>
      </w:r>
    </w:p>
    <w:p w:rsidR="00D22BF2" w:rsidRPr="007F6522" w:rsidRDefault="00D22BF2" w:rsidP="00234B1C">
      <w:pPr>
        <w:pStyle w:val="Heading2"/>
        <w:spacing w:before="0"/>
        <w:rPr>
          <w:rFonts w:asciiTheme="minorHAnsi" w:eastAsia="Times New Roman" w:hAnsiTheme="minorHAnsi"/>
          <w:b/>
          <w:bCs/>
          <w:color w:val="F89237"/>
        </w:rPr>
      </w:pPr>
      <w:r w:rsidRPr="007F6522">
        <w:rPr>
          <w:rFonts w:asciiTheme="minorHAnsi" w:eastAsia="Times New Roman" w:hAnsiTheme="minorHAnsi"/>
          <w:b/>
          <w:bCs/>
          <w:color w:val="F89237"/>
        </w:rPr>
        <w:t>Phase 1: Foundation (Months 1-2)</w:t>
      </w:r>
    </w:p>
    <w:p w:rsidR="00D22BF2" w:rsidRPr="00632E7C" w:rsidRDefault="00D22BF2" w:rsidP="00234B1C">
      <w:pPr>
        <w:pStyle w:val="Heading4"/>
        <w:rPr>
          <w:rFonts w:eastAsia="Times New Roman"/>
          <w:color w:val="20A4D9"/>
        </w:rPr>
      </w:pPr>
      <w:r w:rsidRPr="00632E7C">
        <w:rPr>
          <w:rFonts w:eastAsia="Times New Roman"/>
          <w:color w:val="20A4D9"/>
        </w:rPr>
        <w:t>Week 1-2: Data Pipeline</w:t>
      </w:r>
    </w:p>
    <w:p w:rsidR="00D22BF2" w:rsidRPr="00D22BF2" w:rsidRDefault="00D22BF2" w:rsidP="00234B1C">
      <w:pPr>
        <w:numPr>
          <w:ilvl w:val="0"/>
          <w:numId w:val="3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Set up connection to data lake</w:t>
      </w:r>
    </w:p>
    <w:p w:rsidR="00D22BF2" w:rsidRPr="00D22BF2" w:rsidRDefault="00D22BF2" w:rsidP="00234B1C">
      <w:pPr>
        <w:numPr>
          <w:ilvl w:val="0"/>
          <w:numId w:val="3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data extraction queries</w:t>
      </w:r>
    </w:p>
    <w:p w:rsidR="00D22BF2" w:rsidRPr="00D22BF2" w:rsidRDefault="00D22BF2" w:rsidP="00234B1C">
      <w:pPr>
        <w:numPr>
          <w:ilvl w:val="0"/>
          <w:numId w:val="3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data cleaning scripts</w:t>
      </w:r>
    </w:p>
    <w:p w:rsidR="00D22BF2" w:rsidRPr="00D22BF2" w:rsidRDefault="00D22BF2" w:rsidP="00234B1C">
      <w:pPr>
        <w:numPr>
          <w:ilvl w:val="0"/>
          <w:numId w:val="3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with sample data</w:t>
      </w:r>
    </w:p>
    <w:p w:rsidR="00D22BF2" w:rsidRPr="00632E7C" w:rsidRDefault="00D22BF2" w:rsidP="00234B1C">
      <w:pPr>
        <w:pStyle w:val="Heading4"/>
        <w:rPr>
          <w:rFonts w:eastAsia="Times New Roman"/>
          <w:color w:val="20A4D9"/>
        </w:rPr>
      </w:pPr>
      <w:r w:rsidRPr="00632E7C">
        <w:rPr>
          <w:rFonts w:eastAsia="Times New Roman"/>
          <w:color w:val="20A4D9"/>
        </w:rPr>
        <w:t>Week 3-4: Feature Engineering</w:t>
      </w:r>
    </w:p>
    <w:p w:rsidR="00D22BF2" w:rsidRPr="00D22BF2" w:rsidRDefault="00D22BF2" w:rsidP="00234B1C">
      <w:pPr>
        <w:numPr>
          <w:ilvl w:val="0"/>
          <w:numId w:val="3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Implement EMA calculation module</w:t>
      </w:r>
    </w:p>
    <w:p w:rsidR="00D22BF2" w:rsidRPr="00D22BF2" w:rsidRDefault="00D22BF2" w:rsidP="00234B1C">
      <w:pPr>
        <w:numPr>
          <w:ilvl w:val="0"/>
          <w:numId w:val="3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complaint processing logic</w:t>
      </w:r>
    </w:p>
    <w:p w:rsidR="00D22BF2" w:rsidRPr="00D22BF2" w:rsidRDefault="00D22BF2" w:rsidP="00234B1C">
      <w:pPr>
        <w:numPr>
          <w:ilvl w:val="0"/>
          <w:numId w:val="3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feature database schema</w:t>
      </w:r>
    </w:p>
    <w:p w:rsidR="00D22BF2" w:rsidRPr="00D22BF2" w:rsidRDefault="00D22BF2" w:rsidP="00234B1C">
      <w:pPr>
        <w:numPr>
          <w:ilvl w:val="0"/>
          <w:numId w:val="3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Populate with historical data</w:t>
      </w:r>
    </w:p>
    <w:p w:rsidR="00D22BF2" w:rsidRPr="00D22BF2" w:rsidRDefault="00D22BF2" w:rsidP="00234B1C">
      <w:pPr>
        <w:numPr>
          <w:ilvl w:val="0"/>
          <w:numId w:val="38"/>
        </w:numPr>
        <w:spacing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Ensure categorical features are preserved as categorical type</w:t>
      </w:r>
    </w:p>
    <w:p w:rsidR="00D22BF2" w:rsidRPr="00632E7C" w:rsidRDefault="00D22BF2" w:rsidP="00234B1C">
      <w:pPr>
        <w:pStyle w:val="Heading4"/>
        <w:rPr>
          <w:rFonts w:eastAsia="Times New Roman"/>
          <w:color w:val="20A4D9"/>
        </w:rPr>
      </w:pPr>
      <w:r w:rsidRPr="00632E7C">
        <w:rPr>
          <w:rFonts w:eastAsia="Times New Roman"/>
          <w:color w:val="20A4D9"/>
        </w:rPr>
        <w:lastRenderedPageBreak/>
        <w:t>Week 5-6: Basic Model</w:t>
      </w:r>
    </w:p>
    <w:p w:rsidR="00D22BF2" w:rsidRPr="00D22BF2" w:rsidRDefault="00D22BF2" w:rsidP="00234B1C">
      <w:pPr>
        <w:numPr>
          <w:ilvl w:val="0"/>
          <w:numId w:val="3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Install and configure LightGBM library</w:t>
      </w:r>
    </w:p>
    <w:p w:rsidR="00D22BF2" w:rsidRPr="00D22BF2" w:rsidRDefault="00D22BF2" w:rsidP="00234B1C">
      <w:pPr>
        <w:numPr>
          <w:ilvl w:val="0"/>
          <w:numId w:val="3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 initial LightGBM model with categorical feature support</w:t>
      </w:r>
    </w:p>
    <w:p w:rsidR="00D22BF2" w:rsidRPr="00D22BF2" w:rsidRDefault="00D22BF2" w:rsidP="00234B1C">
      <w:pPr>
        <w:numPr>
          <w:ilvl w:val="0"/>
          <w:numId w:val="3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Validate on test data</w:t>
      </w:r>
    </w:p>
    <w:p w:rsidR="00D22BF2" w:rsidRPr="00D22BF2" w:rsidRDefault="00D22BF2" w:rsidP="00234B1C">
      <w:pPr>
        <w:numPr>
          <w:ilvl w:val="0"/>
          <w:numId w:val="3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Tune model parameters (</w:t>
      </w:r>
      <w:proofErr w:type="spellStart"/>
      <w:r w:rsidRPr="00D22BF2">
        <w:rPr>
          <w:rFonts w:eastAsia="Times New Roman" w:cs="Times New Roman"/>
          <w:kern w:val="0"/>
          <w14:ligatures w14:val="none"/>
        </w:rPr>
        <w:t>num_leaves</w:t>
      </w:r>
      <w:proofErr w:type="spellEnd"/>
      <w:r w:rsidRPr="00D22BF2">
        <w:rPr>
          <w:rFonts w:eastAsia="Times New Roman" w:cs="Times New Roman"/>
          <w:kern w:val="0"/>
          <w14:ligatures w14:val="none"/>
        </w:rPr>
        <w:t xml:space="preserve">, </w:t>
      </w:r>
      <w:proofErr w:type="spellStart"/>
      <w:r w:rsidRPr="00D22BF2">
        <w:rPr>
          <w:rFonts w:eastAsia="Times New Roman" w:cs="Times New Roman"/>
          <w:kern w:val="0"/>
          <w14:ligatures w14:val="none"/>
        </w:rPr>
        <w:t>learning_rate</w:t>
      </w:r>
      <w:proofErr w:type="spellEnd"/>
      <w:r w:rsidRPr="00D22BF2">
        <w:rPr>
          <w:rFonts w:eastAsia="Times New Roman" w:cs="Times New Roman"/>
          <w:kern w:val="0"/>
          <w14:ligatures w14:val="none"/>
        </w:rPr>
        <w:t>, etc.)</w:t>
      </w:r>
    </w:p>
    <w:p w:rsidR="00D22BF2" w:rsidRPr="00D22BF2" w:rsidRDefault="00D22BF2" w:rsidP="00234B1C">
      <w:pPr>
        <w:numPr>
          <w:ilvl w:val="0"/>
          <w:numId w:val="3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Document model performance and training time</w:t>
      </w:r>
    </w:p>
    <w:p w:rsidR="00D22BF2" w:rsidRPr="00632E7C" w:rsidRDefault="00D22BF2" w:rsidP="00234B1C">
      <w:pPr>
        <w:pStyle w:val="Heading4"/>
        <w:rPr>
          <w:rFonts w:eastAsia="Times New Roman"/>
          <w:color w:val="20A4D9"/>
        </w:rPr>
      </w:pPr>
      <w:r w:rsidRPr="00632E7C">
        <w:rPr>
          <w:rFonts w:eastAsia="Times New Roman"/>
          <w:color w:val="20A4D9"/>
        </w:rPr>
        <w:t>Week 7-8: API Development</w:t>
      </w:r>
    </w:p>
    <w:p w:rsidR="00D22BF2" w:rsidRPr="00D22BF2" w:rsidRDefault="00D22BF2" w:rsidP="00234B1C">
      <w:pPr>
        <w:numPr>
          <w:ilvl w:val="0"/>
          <w:numId w:val="4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recommendation API</w:t>
      </w:r>
    </w:p>
    <w:p w:rsidR="00D22BF2" w:rsidRPr="00D22BF2" w:rsidRDefault="00D22BF2" w:rsidP="00234B1C">
      <w:pPr>
        <w:numPr>
          <w:ilvl w:val="0"/>
          <w:numId w:val="4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feedback API</w:t>
      </w:r>
    </w:p>
    <w:p w:rsidR="00D22BF2" w:rsidRPr="00D22BF2" w:rsidRDefault="00D22BF2" w:rsidP="00234B1C">
      <w:pPr>
        <w:numPr>
          <w:ilvl w:val="0"/>
          <w:numId w:val="4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Set up basic testing</w:t>
      </w:r>
    </w:p>
    <w:p w:rsidR="00D22BF2" w:rsidRPr="007F6522" w:rsidRDefault="00D22BF2" w:rsidP="00234B1C">
      <w:pPr>
        <w:pStyle w:val="Heading2"/>
        <w:rPr>
          <w:rFonts w:asciiTheme="minorHAnsi" w:eastAsia="Times New Roman" w:hAnsiTheme="minorHAnsi"/>
          <w:b/>
          <w:bCs/>
          <w:color w:val="F89237"/>
        </w:rPr>
      </w:pPr>
      <w:r w:rsidRPr="007F6522">
        <w:rPr>
          <w:rFonts w:asciiTheme="minorHAnsi" w:eastAsia="Times New Roman" w:hAnsiTheme="minorHAnsi"/>
          <w:b/>
          <w:bCs/>
          <w:color w:val="F89237"/>
        </w:rPr>
        <w:t>Phase 2: Business Rules &amp; Integration (Months 3-4)</w:t>
      </w:r>
    </w:p>
    <w:p w:rsidR="00D22BF2" w:rsidRPr="00632E7C" w:rsidRDefault="00D22BF2" w:rsidP="00234B1C">
      <w:pPr>
        <w:pStyle w:val="Heading4"/>
        <w:rPr>
          <w:rFonts w:eastAsia="Times New Roman"/>
          <w:color w:val="20A4D9"/>
        </w:rPr>
      </w:pPr>
      <w:r w:rsidRPr="00632E7C">
        <w:rPr>
          <w:rFonts w:eastAsia="Times New Roman"/>
          <w:color w:val="20A4D9"/>
        </w:rPr>
        <w:t>Week 9-10: Rules Engine</w:t>
      </w:r>
    </w:p>
    <w:p w:rsidR="00D22BF2" w:rsidRPr="00D22BF2" w:rsidRDefault="00D22BF2" w:rsidP="00234B1C">
      <w:pPr>
        <w:numPr>
          <w:ilvl w:val="0"/>
          <w:numId w:val="4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seasonal configuration module</w:t>
      </w:r>
    </w:p>
    <w:p w:rsidR="00D22BF2" w:rsidRPr="00D22BF2" w:rsidRDefault="00D22BF2" w:rsidP="00234B1C">
      <w:pPr>
        <w:numPr>
          <w:ilvl w:val="0"/>
          <w:numId w:val="4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terrain configuration module</w:t>
      </w:r>
    </w:p>
    <w:p w:rsidR="00D22BF2" w:rsidRPr="00D22BF2" w:rsidRDefault="00D22BF2" w:rsidP="00234B1C">
      <w:pPr>
        <w:numPr>
          <w:ilvl w:val="0"/>
          <w:numId w:val="4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admin configuration interface</w:t>
      </w:r>
    </w:p>
    <w:p w:rsidR="00FA07DF" w:rsidRPr="009107E1" w:rsidRDefault="00D22BF2" w:rsidP="00234B1C">
      <w:pPr>
        <w:numPr>
          <w:ilvl w:val="0"/>
          <w:numId w:val="4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rule application logic</w:t>
      </w:r>
    </w:p>
    <w:p w:rsidR="00D22BF2" w:rsidRPr="00632E7C" w:rsidRDefault="00D22BF2" w:rsidP="00234B1C">
      <w:pPr>
        <w:pStyle w:val="Heading4"/>
        <w:rPr>
          <w:rFonts w:eastAsia="Times New Roman"/>
          <w:color w:val="20A4D9"/>
        </w:rPr>
      </w:pPr>
      <w:r w:rsidRPr="00632E7C">
        <w:rPr>
          <w:rFonts w:eastAsia="Times New Roman"/>
          <w:color w:val="20A4D9"/>
        </w:rPr>
        <w:t>Week 11-12: Integration</w:t>
      </w:r>
    </w:p>
    <w:p w:rsidR="00D22BF2" w:rsidRPr="00D22BF2" w:rsidRDefault="00D22BF2" w:rsidP="00234B1C">
      <w:pPr>
        <w:numPr>
          <w:ilvl w:val="0"/>
          <w:numId w:val="4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Integrate LightGBM model with rules engine</w:t>
      </w:r>
    </w:p>
    <w:p w:rsidR="00D22BF2" w:rsidRPr="00D22BF2" w:rsidRDefault="00D22BF2" w:rsidP="00234B1C">
      <w:pPr>
        <w:numPr>
          <w:ilvl w:val="0"/>
          <w:numId w:val="4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complete recommendation flow</w:t>
      </w:r>
    </w:p>
    <w:p w:rsidR="00D22BF2" w:rsidRPr="00D22BF2" w:rsidRDefault="00D22BF2" w:rsidP="00234B1C">
      <w:pPr>
        <w:numPr>
          <w:ilvl w:val="0"/>
          <w:numId w:val="4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end-to-end system</w:t>
      </w:r>
    </w:p>
    <w:p w:rsidR="00D22BF2" w:rsidRPr="00D22BF2" w:rsidRDefault="00D22BF2" w:rsidP="00234B1C">
      <w:pPr>
        <w:numPr>
          <w:ilvl w:val="0"/>
          <w:numId w:val="4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Performance optimization (ensure &lt; 2 second response time)</w:t>
      </w:r>
    </w:p>
    <w:p w:rsidR="00D22BF2" w:rsidRPr="00632E7C" w:rsidRDefault="00D22BF2" w:rsidP="00234B1C">
      <w:pPr>
        <w:pStyle w:val="Heading4"/>
        <w:rPr>
          <w:rFonts w:eastAsia="Times New Roman"/>
          <w:color w:val="20A4D9"/>
        </w:rPr>
      </w:pPr>
      <w:r w:rsidRPr="00632E7C">
        <w:rPr>
          <w:rFonts w:eastAsia="Times New Roman"/>
          <w:color w:val="20A4D9"/>
        </w:rPr>
        <w:t>Week 13-14: UI Development</w:t>
      </w:r>
    </w:p>
    <w:p w:rsidR="00D22BF2" w:rsidRPr="00D22BF2" w:rsidRDefault="00D22BF2" w:rsidP="00234B1C">
      <w:pPr>
        <w:numPr>
          <w:ilvl w:val="0"/>
          <w:numId w:val="4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Job card interface for showing recommendations</w:t>
      </w:r>
    </w:p>
    <w:p w:rsidR="00D22BF2" w:rsidRPr="00D22BF2" w:rsidRDefault="00D22BF2" w:rsidP="00234B1C">
      <w:pPr>
        <w:numPr>
          <w:ilvl w:val="0"/>
          <w:numId w:val="4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Admin interface for configurations</w:t>
      </w:r>
    </w:p>
    <w:p w:rsidR="00D22BF2" w:rsidRPr="00D22BF2" w:rsidRDefault="00D22BF2" w:rsidP="00234B1C">
      <w:pPr>
        <w:numPr>
          <w:ilvl w:val="0"/>
          <w:numId w:val="4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Feedback capture interface</w:t>
      </w:r>
    </w:p>
    <w:p w:rsidR="00D22BF2" w:rsidRPr="00D22BF2" w:rsidRDefault="00D22BF2" w:rsidP="00234B1C">
      <w:pPr>
        <w:numPr>
          <w:ilvl w:val="0"/>
          <w:numId w:val="4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User testing</w:t>
      </w:r>
    </w:p>
    <w:p w:rsidR="00D22BF2" w:rsidRPr="00632E7C" w:rsidRDefault="00D22BF2" w:rsidP="00234B1C">
      <w:pPr>
        <w:pStyle w:val="Heading4"/>
        <w:rPr>
          <w:rFonts w:eastAsia="Times New Roman"/>
          <w:color w:val="20A4D9"/>
        </w:rPr>
      </w:pPr>
      <w:r w:rsidRPr="00632E7C">
        <w:rPr>
          <w:rFonts w:eastAsia="Times New Roman"/>
          <w:color w:val="20A4D9"/>
        </w:rPr>
        <w:t>Week 15-16: Feedback System</w:t>
      </w:r>
    </w:p>
    <w:p w:rsidR="00D22BF2" w:rsidRPr="00D22BF2" w:rsidRDefault="00D22BF2" w:rsidP="00234B1C">
      <w:pPr>
        <w:numPr>
          <w:ilvl w:val="0"/>
          <w:numId w:val="4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feedback storage</w:t>
      </w:r>
    </w:p>
    <w:p w:rsidR="00D22BF2" w:rsidRPr="00D22BF2" w:rsidRDefault="00D22BF2" w:rsidP="00234B1C">
      <w:pPr>
        <w:numPr>
          <w:ilvl w:val="0"/>
          <w:numId w:val="4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Implement rejection tracking</w:t>
      </w:r>
    </w:p>
    <w:p w:rsidR="00D22BF2" w:rsidRPr="00D22BF2" w:rsidRDefault="00D22BF2" w:rsidP="00234B1C">
      <w:pPr>
        <w:numPr>
          <w:ilvl w:val="0"/>
          <w:numId w:val="4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retraining pipeline with LightGBM</w:t>
      </w:r>
    </w:p>
    <w:p w:rsidR="00D22BF2" w:rsidRPr="00D22BF2" w:rsidRDefault="00D22BF2" w:rsidP="00234B1C">
      <w:pPr>
        <w:numPr>
          <w:ilvl w:val="0"/>
          <w:numId w:val="4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Test feedback loop (verify </w:t>
      </w:r>
      <w:proofErr w:type="gramStart"/>
      <w:r w:rsidRPr="00D22BF2">
        <w:rPr>
          <w:rFonts w:eastAsia="Times New Roman" w:cs="Times New Roman"/>
          <w:kern w:val="0"/>
          <w14:ligatures w14:val="none"/>
        </w:rPr>
        <w:t>30-40 minute</w:t>
      </w:r>
      <w:proofErr w:type="gramEnd"/>
      <w:r w:rsidRPr="00D22BF2">
        <w:rPr>
          <w:rFonts w:eastAsia="Times New Roman" w:cs="Times New Roman"/>
          <w:kern w:val="0"/>
          <w14:ligatures w14:val="none"/>
        </w:rPr>
        <w:t xml:space="preserve"> retraining time)</w:t>
      </w:r>
    </w:p>
    <w:p w:rsidR="00D22BF2" w:rsidRPr="007F6522" w:rsidRDefault="00D22BF2" w:rsidP="00462FEA">
      <w:pPr>
        <w:pStyle w:val="Heading2"/>
        <w:rPr>
          <w:rFonts w:asciiTheme="minorHAnsi" w:eastAsia="Times New Roman" w:hAnsiTheme="minorHAnsi"/>
          <w:b/>
          <w:bCs/>
          <w:color w:val="F89237"/>
        </w:rPr>
      </w:pPr>
      <w:r w:rsidRPr="007F6522">
        <w:rPr>
          <w:rFonts w:asciiTheme="minorHAnsi" w:eastAsia="Times New Roman" w:hAnsiTheme="minorHAnsi"/>
          <w:b/>
          <w:bCs/>
          <w:color w:val="F89237"/>
        </w:rPr>
        <w:t>Phase 3: Advanced Features (Months 5-6)</w:t>
      </w:r>
    </w:p>
    <w:p w:rsidR="00D22BF2" w:rsidRPr="00632E7C" w:rsidRDefault="00D22BF2" w:rsidP="00462FEA">
      <w:pPr>
        <w:pStyle w:val="Heading4"/>
        <w:rPr>
          <w:rFonts w:eastAsia="Times New Roman"/>
          <w:color w:val="20A4D9"/>
        </w:rPr>
      </w:pPr>
      <w:r w:rsidRPr="00632E7C">
        <w:rPr>
          <w:rFonts w:eastAsia="Times New Roman"/>
          <w:color w:val="20A4D9"/>
        </w:rPr>
        <w:t>Week 17-18: Comparison Module</w:t>
      </w:r>
    </w:p>
    <w:p w:rsidR="00D22BF2" w:rsidRPr="00D22BF2" w:rsidRDefault="00D22BF2" w:rsidP="00462FEA">
      <w:pPr>
        <w:numPr>
          <w:ilvl w:val="0"/>
          <w:numId w:val="4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Integrate PM schedule data</w:t>
      </w:r>
    </w:p>
    <w:p w:rsidR="00D22BF2" w:rsidRPr="00D22BF2" w:rsidRDefault="00D22BF2" w:rsidP="00462FEA">
      <w:pPr>
        <w:numPr>
          <w:ilvl w:val="0"/>
          <w:numId w:val="4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Build comparison logic</w:t>
      </w:r>
    </w:p>
    <w:p w:rsidR="00D22BF2" w:rsidRPr="00D22BF2" w:rsidRDefault="00D22BF2" w:rsidP="00462FEA">
      <w:pPr>
        <w:numPr>
          <w:ilvl w:val="0"/>
          <w:numId w:val="4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Create Excel report generator</w:t>
      </w:r>
    </w:p>
    <w:p w:rsidR="00D22BF2" w:rsidRPr="00D22BF2" w:rsidRDefault="00D22BF2" w:rsidP="00462FEA">
      <w:pPr>
        <w:numPr>
          <w:ilvl w:val="0"/>
          <w:numId w:val="4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reporting</w:t>
      </w:r>
    </w:p>
    <w:p w:rsidR="00D22BF2" w:rsidRPr="00632E7C" w:rsidRDefault="00D22BF2" w:rsidP="00462FEA">
      <w:pPr>
        <w:pStyle w:val="Heading4"/>
        <w:rPr>
          <w:rFonts w:eastAsia="Times New Roman"/>
          <w:color w:val="20A4D9"/>
        </w:rPr>
      </w:pPr>
      <w:r w:rsidRPr="00632E7C">
        <w:rPr>
          <w:rFonts w:eastAsia="Times New Roman"/>
          <w:color w:val="20A4D9"/>
        </w:rPr>
        <w:lastRenderedPageBreak/>
        <w:t>Week 19-20: Testing &amp; Optimization</w:t>
      </w:r>
    </w:p>
    <w:p w:rsidR="00D22BF2" w:rsidRPr="00D22BF2" w:rsidRDefault="00D22BF2" w:rsidP="00462FEA">
      <w:pPr>
        <w:numPr>
          <w:ilvl w:val="0"/>
          <w:numId w:val="4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Load testing (simulate 1000+ concurrent users)</w:t>
      </w:r>
    </w:p>
    <w:p w:rsidR="00D22BF2" w:rsidRPr="00D22BF2" w:rsidRDefault="00D22BF2" w:rsidP="00462FEA">
      <w:pPr>
        <w:numPr>
          <w:ilvl w:val="0"/>
          <w:numId w:val="4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Smoke testing (test all features)</w:t>
      </w:r>
    </w:p>
    <w:p w:rsidR="00D22BF2" w:rsidRPr="00D22BF2" w:rsidRDefault="00D22BF2" w:rsidP="00462FEA">
      <w:pPr>
        <w:numPr>
          <w:ilvl w:val="0"/>
          <w:numId w:val="4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Performance tuning</w:t>
      </w:r>
    </w:p>
    <w:p w:rsidR="00D22BF2" w:rsidRPr="00D22BF2" w:rsidRDefault="00D22BF2" w:rsidP="00462FEA">
      <w:pPr>
        <w:numPr>
          <w:ilvl w:val="0"/>
          <w:numId w:val="4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Bug fixes</w:t>
      </w:r>
    </w:p>
    <w:p w:rsidR="00D22BF2" w:rsidRPr="00632E7C" w:rsidRDefault="00D22BF2" w:rsidP="00462FEA">
      <w:pPr>
        <w:pStyle w:val="Heading4"/>
        <w:rPr>
          <w:rFonts w:eastAsia="Times New Roman"/>
          <w:color w:val="20A4D9"/>
        </w:rPr>
      </w:pPr>
      <w:r w:rsidRPr="00632E7C">
        <w:rPr>
          <w:rFonts w:eastAsia="Times New Roman"/>
          <w:color w:val="20A4D9"/>
        </w:rPr>
        <w:t>Week 21-22: Training &amp; Documentation</w:t>
      </w:r>
    </w:p>
    <w:p w:rsidR="00D22BF2" w:rsidRPr="00D22BF2" w:rsidRDefault="00D22BF2" w:rsidP="00462FEA">
      <w:pPr>
        <w:numPr>
          <w:ilvl w:val="0"/>
          <w:numId w:val="4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User training materials</w:t>
      </w:r>
    </w:p>
    <w:p w:rsidR="00D22BF2" w:rsidRPr="00D22BF2" w:rsidRDefault="00D22BF2" w:rsidP="00462FEA">
      <w:pPr>
        <w:numPr>
          <w:ilvl w:val="0"/>
          <w:numId w:val="4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Admin training</w:t>
      </w:r>
    </w:p>
    <w:p w:rsidR="00D22BF2" w:rsidRPr="00D22BF2" w:rsidRDefault="00D22BF2" w:rsidP="00462FEA">
      <w:pPr>
        <w:numPr>
          <w:ilvl w:val="0"/>
          <w:numId w:val="4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Technical documentation</w:t>
      </w:r>
    </w:p>
    <w:p w:rsidR="00D22BF2" w:rsidRPr="00D22BF2" w:rsidRDefault="00D22BF2" w:rsidP="00462FEA">
      <w:pPr>
        <w:numPr>
          <w:ilvl w:val="0"/>
          <w:numId w:val="4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Deployment preparation</w:t>
      </w:r>
    </w:p>
    <w:p w:rsidR="00D22BF2" w:rsidRPr="00632E7C" w:rsidRDefault="00D22BF2" w:rsidP="00557601">
      <w:pPr>
        <w:pStyle w:val="Heading4"/>
        <w:rPr>
          <w:rFonts w:eastAsia="Times New Roman"/>
          <w:color w:val="20A4D9"/>
        </w:rPr>
      </w:pPr>
      <w:r w:rsidRPr="00632E7C">
        <w:rPr>
          <w:rFonts w:eastAsia="Times New Roman"/>
          <w:color w:val="20A4D9"/>
        </w:rPr>
        <w:t>Week 23-24: Deployment &amp; Monitoring</w:t>
      </w:r>
    </w:p>
    <w:p w:rsidR="00D22BF2" w:rsidRPr="00D22BF2" w:rsidRDefault="00D22BF2" w:rsidP="00462FEA">
      <w:pPr>
        <w:numPr>
          <w:ilvl w:val="0"/>
          <w:numId w:val="4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Production deployment</w:t>
      </w:r>
    </w:p>
    <w:p w:rsidR="00D22BF2" w:rsidRPr="00D22BF2" w:rsidRDefault="00D22BF2" w:rsidP="00462FEA">
      <w:pPr>
        <w:numPr>
          <w:ilvl w:val="0"/>
          <w:numId w:val="4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Monitor system performance</w:t>
      </w:r>
    </w:p>
    <w:p w:rsidR="00D22BF2" w:rsidRPr="00D22BF2" w:rsidRDefault="00D22BF2" w:rsidP="00462FEA">
      <w:pPr>
        <w:numPr>
          <w:ilvl w:val="0"/>
          <w:numId w:val="4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Collect initial feedback</w:t>
      </w:r>
    </w:p>
    <w:p w:rsidR="00D22BF2" w:rsidRPr="00D22BF2" w:rsidRDefault="00D22BF2" w:rsidP="00462FEA">
      <w:pPr>
        <w:numPr>
          <w:ilvl w:val="0"/>
          <w:numId w:val="4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Quick fixes if needed</w:t>
      </w:r>
    </w:p>
    <w:p w:rsidR="00D22BF2" w:rsidRPr="007F6522" w:rsidRDefault="00D22BF2" w:rsidP="000D03F2">
      <w:pPr>
        <w:pStyle w:val="Heading1"/>
        <w:spacing w:after="0"/>
        <w:rPr>
          <w:rFonts w:eastAsia="Times New Roman"/>
          <w:color w:val="4D5559"/>
        </w:rPr>
      </w:pPr>
      <w:r w:rsidRPr="007F6522">
        <w:rPr>
          <w:rFonts w:eastAsia="Times New Roman"/>
          <w:color w:val="4D5559"/>
        </w:rPr>
        <w:t>7. Technical Specifications</w:t>
      </w:r>
    </w:p>
    <w:p w:rsidR="00D22BF2" w:rsidRPr="007F6522" w:rsidRDefault="00D22BF2" w:rsidP="000D03F2">
      <w:pPr>
        <w:pStyle w:val="Heading2"/>
        <w:rPr>
          <w:rFonts w:eastAsia="Times New Roman"/>
          <w:color w:val="F89237"/>
        </w:rPr>
      </w:pPr>
      <w:r w:rsidRPr="007F6522">
        <w:rPr>
          <w:rFonts w:eastAsia="Times New Roman"/>
          <w:color w:val="F89237"/>
        </w:rPr>
        <w:t>7.1 Technology Stack</w:t>
      </w:r>
    </w:p>
    <w:p w:rsidR="00D22BF2" w:rsidRPr="00632E7C" w:rsidRDefault="00D22BF2" w:rsidP="00557601">
      <w:pPr>
        <w:pStyle w:val="Heading4"/>
        <w:rPr>
          <w:rFonts w:eastAsia="Times New Roman"/>
          <w:color w:val="20A4D9"/>
        </w:rPr>
      </w:pPr>
      <w:r w:rsidRPr="00632E7C">
        <w:rPr>
          <w:rFonts w:eastAsia="Times New Roman"/>
          <w:color w:val="20A4D9"/>
        </w:rPr>
        <w:t>Backend:</w:t>
      </w:r>
    </w:p>
    <w:p w:rsidR="00D22BF2" w:rsidRPr="00D22BF2" w:rsidRDefault="00D22BF2" w:rsidP="00557601">
      <w:pPr>
        <w:numPr>
          <w:ilvl w:val="0"/>
          <w:numId w:val="4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Programming Language: Python 3.9+</w:t>
      </w:r>
    </w:p>
    <w:p w:rsidR="00D22BF2" w:rsidRPr="00D22BF2" w:rsidRDefault="00D22BF2" w:rsidP="00557601">
      <w:pPr>
        <w:numPr>
          <w:ilvl w:val="0"/>
          <w:numId w:val="49"/>
        </w:numPr>
        <w:spacing w:after="100" w:afterAutospacing="1" w:line="240" w:lineRule="auto"/>
        <w:rPr>
          <w:rFonts w:eastAsia="Times New Roman" w:cs="Times New Roman"/>
          <w:kern w:val="0"/>
          <w14:ligatures w14:val="none"/>
        </w:rPr>
      </w:pPr>
      <w:r w:rsidRPr="00D22BF2">
        <w:rPr>
          <w:rFonts w:eastAsia="Times New Roman" w:cs="Times New Roman"/>
          <w:b/>
          <w:bCs/>
          <w:kern w:val="0"/>
          <w14:ligatures w14:val="none"/>
        </w:rPr>
        <w:t>ML Framework: LightGBM 3.3+</w:t>
      </w:r>
      <w:r w:rsidRPr="00D22BF2">
        <w:rPr>
          <w:rFonts w:eastAsia="Times New Roman" w:cs="Times New Roman"/>
          <w:kern w:val="0"/>
          <w14:ligatures w14:val="none"/>
        </w:rPr>
        <w:t xml:space="preserve"> (Primary algorithm)</w:t>
      </w:r>
    </w:p>
    <w:p w:rsidR="00D22BF2" w:rsidRPr="00D22BF2" w:rsidRDefault="00D22BF2" w:rsidP="00557601">
      <w:pPr>
        <w:numPr>
          <w:ilvl w:val="0"/>
          <w:numId w:val="4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Additional ML Libraries: scikit-learn 1.0+ (for preprocessing), pandas 1.5+, </w:t>
      </w:r>
      <w:proofErr w:type="spellStart"/>
      <w:r w:rsidRPr="00D22BF2">
        <w:rPr>
          <w:rFonts w:eastAsia="Times New Roman" w:cs="Times New Roman"/>
          <w:kern w:val="0"/>
          <w14:ligatures w14:val="none"/>
        </w:rPr>
        <w:t>numpy</w:t>
      </w:r>
      <w:proofErr w:type="spellEnd"/>
      <w:r w:rsidRPr="00D22BF2">
        <w:rPr>
          <w:rFonts w:eastAsia="Times New Roman" w:cs="Times New Roman"/>
          <w:kern w:val="0"/>
          <w14:ligatures w14:val="none"/>
        </w:rPr>
        <w:t xml:space="preserve"> 1.23+</w:t>
      </w:r>
    </w:p>
    <w:p w:rsidR="00D22BF2" w:rsidRPr="00D22BF2" w:rsidRDefault="00D22BF2" w:rsidP="00557601">
      <w:pPr>
        <w:numPr>
          <w:ilvl w:val="0"/>
          <w:numId w:val="4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API Framework: </w:t>
      </w:r>
      <w:proofErr w:type="spellStart"/>
      <w:r w:rsidRPr="00D22BF2">
        <w:rPr>
          <w:rFonts w:eastAsia="Times New Roman" w:cs="Times New Roman"/>
          <w:kern w:val="0"/>
          <w14:ligatures w14:val="none"/>
        </w:rPr>
        <w:t>FastAPI</w:t>
      </w:r>
      <w:proofErr w:type="spellEnd"/>
      <w:r w:rsidRPr="00D22BF2">
        <w:rPr>
          <w:rFonts w:eastAsia="Times New Roman" w:cs="Times New Roman"/>
          <w:kern w:val="0"/>
          <w14:ligatures w14:val="none"/>
        </w:rPr>
        <w:t xml:space="preserve"> or Flask</w:t>
      </w:r>
    </w:p>
    <w:p w:rsidR="00D22BF2" w:rsidRPr="00D22BF2" w:rsidRDefault="00D22BF2" w:rsidP="00557601">
      <w:pPr>
        <w:numPr>
          <w:ilvl w:val="0"/>
          <w:numId w:val="4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Database: PostgreSQL 13+ (main data) + Redis (caching)</w:t>
      </w:r>
    </w:p>
    <w:p w:rsidR="00D22BF2" w:rsidRPr="00D22BF2" w:rsidRDefault="00D22BF2" w:rsidP="00557601">
      <w:pPr>
        <w:numPr>
          <w:ilvl w:val="0"/>
          <w:numId w:val="4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Message Queue: RabbitMQ or Apache Kafka (for async processing)</w:t>
      </w:r>
    </w:p>
    <w:p w:rsidR="00D22BF2" w:rsidRPr="00632E7C" w:rsidRDefault="00D22BF2" w:rsidP="00557601">
      <w:pPr>
        <w:pStyle w:val="Heading4"/>
        <w:rPr>
          <w:rFonts w:eastAsia="Times New Roman"/>
          <w:color w:val="20A4D9"/>
        </w:rPr>
      </w:pPr>
      <w:r w:rsidRPr="00632E7C">
        <w:rPr>
          <w:rFonts w:eastAsia="Times New Roman"/>
          <w:color w:val="20A4D9"/>
        </w:rPr>
        <w:t>Frontend (Admin Interface):</w:t>
      </w:r>
    </w:p>
    <w:p w:rsidR="00D22BF2" w:rsidRPr="00D22BF2" w:rsidRDefault="00D22BF2" w:rsidP="00557601">
      <w:pPr>
        <w:numPr>
          <w:ilvl w:val="0"/>
          <w:numId w:val="5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Framework: React or Angular</w:t>
      </w:r>
    </w:p>
    <w:p w:rsidR="00D22BF2" w:rsidRPr="00D22BF2" w:rsidRDefault="00D22BF2" w:rsidP="00557601">
      <w:pPr>
        <w:numPr>
          <w:ilvl w:val="0"/>
          <w:numId w:val="5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UI Components: Material-UI or Ant Design</w:t>
      </w:r>
    </w:p>
    <w:p w:rsidR="00D22BF2" w:rsidRPr="00632E7C" w:rsidRDefault="00D22BF2" w:rsidP="00557601">
      <w:pPr>
        <w:pStyle w:val="Heading4"/>
        <w:rPr>
          <w:rFonts w:eastAsia="Times New Roman"/>
          <w:color w:val="20A4D9"/>
        </w:rPr>
      </w:pPr>
      <w:r w:rsidRPr="00632E7C">
        <w:rPr>
          <w:rFonts w:eastAsia="Times New Roman"/>
          <w:color w:val="20A4D9"/>
        </w:rPr>
        <w:t>Infrastructure:</w:t>
      </w:r>
    </w:p>
    <w:p w:rsidR="00D22BF2" w:rsidRPr="00D22BF2" w:rsidRDefault="00D22BF2" w:rsidP="00557601">
      <w:pPr>
        <w:numPr>
          <w:ilvl w:val="0"/>
          <w:numId w:val="5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Cloud Platform: AWS, Azure, or GCP</w:t>
      </w:r>
    </w:p>
    <w:p w:rsidR="00D22BF2" w:rsidRPr="00D22BF2" w:rsidRDefault="00D22BF2" w:rsidP="00557601">
      <w:pPr>
        <w:numPr>
          <w:ilvl w:val="0"/>
          <w:numId w:val="5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Containerization: Docker</w:t>
      </w:r>
    </w:p>
    <w:p w:rsidR="00D22BF2" w:rsidRPr="00D22BF2" w:rsidRDefault="00D22BF2" w:rsidP="00557601">
      <w:pPr>
        <w:numPr>
          <w:ilvl w:val="0"/>
          <w:numId w:val="5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Orchestration: Kubernetes (optional, for scale)</w:t>
      </w:r>
    </w:p>
    <w:p w:rsidR="00D22BF2" w:rsidRPr="00D22BF2" w:rsidRDefault="00D22BF2" w:rsidP="00557601">
      <w:pPr>
        <w:numPr>
          <w:ilvl w:val="0"/>
          <w:numId w:val="5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 Lake: AWS S3, Azure Data Lake, or similar</w:t>
      </w:r>
    </w:p>
    <w:p w:rsidR="00D22BF2" w:rsidRPr="00632E7C" w:rsidRDefault="00D22BF2" w:rsidP="00557601">
      <w:pPr>
        <w:pStyle w:val="Heading4"/>
        <w:rPr>
          <w:rFonts w:eastAsia="Times New Roman"/>
          <w:color w:val="20A4D9"/>
        </w:rPr>
      </w:pPr>
      <w:r w:rsidRPr="00632E7C">
        <w:rPr>
          <w:rFonts w:eastAsia="Times New Roman"/>
          <w:color w:val="20A4D9"/>
        </w:rPr>
        <w:t>Development Tools:</w:t>
      </w:r>
    </w:p>
    <w:p w:rsidR="00D22BF2" w:rsidRPr="00D22BF2" w:rsidRDefault="00D22BF2" w:rsidP="00557601">
      <w:pPr>
        <w:numPr>
          <w:ilvl w:val="0"/>
          <w:numId w:val="5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Version Control: Git</w:t>
      </w:r>
    </w:p>
    <w:p w:rsidR="00D22BF2" w:rsidRPr="00D22BF2" w:rsidRDefault="00D22BF2" w:rsidP="00557601">
      <w:pPr>
        <w:numPr>
          <w:ilvl w:val="0"/>
          <w:numId w:val="5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CI/CD: Jenkins, GitLab CI, or GitHub Actions</w:t>
      </w:r>
    </w:p>
    <w:p w:rsidR="00D22BF2" w:rsidRPr="00D22BF2" w:rsidRDefault="00D22BF2" w:rsidP="00557601">
      <w:pPr>
        <w:numPr>
          <w:ilvl w:val="0"/>
          <w:numId w:val="5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Model Versioning: </w:t>
      </w:r>
      <w:proofErr w:type="spellStart"/>
      <w:r w:rsidRPr="00D22BF2">
        <w:rPr>
          <w:rFonts w:eastAsia="Times New Roman" w:cs="Times New Roman"/>
          <w:kern w:val="0"/>
          <w14:ligatures w14:val="none"/>
        </w:rPr>
        <w:t>MLflow</w:t>
      </w:r>
      <w:proofErr w:type="spellEnd"/>
      <w:r w:rsidRPr="00D22BF2">
        <w:rPr>
          <w:rFonts w:eastAsia="Times New Roman" w:cs="Times New Roman"/>
          <w:kern w:val="0"/>
          <w14:ligatures w14:val="none"/>
        </w:rPr>
        <w:t xml:space="preserve"> or DVC</w:t>
      </w:r>
    </w:p>
    <w:p w:rsidR="00D22BF2" w:rsidRPr="007F6522" w:rsidRDefault="00D22BF2" w:rsidP="000D03F2">
      <w:pPr>
        <w:pStyle w:val="Heading2"/>
        <w:rPr>
          <w:color w:val="F89237"/>
        </w:rPr>
      </w:pPr>
      <w:r w:rsidRPr="007F6522">
        <w:rPr>
          <w:color w:val="F89237"/>
        </w:rPr>
        <w:lastRenderedPageBreak/>
        <w:t>7.2 Performance Requirements</w:t>
      </w:r>
    </w:p>
    <w:p w:rsidR="00D22BF2" w:rsidRPr="00632E7C" w:rsidRDefault="00D22BF2" w:rsidP="00557601">
      <w:pPr>
        <w:pStyle w:val="Heading4"/>
        <w:rPr>
          <w:rFonts w:eastAsia="Times New Roman"/>
          <w:color w:val="20A4D9"/>
        </w:rPr>
      </w:pPr>
      <w:r w:rsidRPr="00632E7C">
        <w:rPr>
          <w:rFonts w:eastAsia="Times New Roman"/>
          <w:color w:val="20A4D9"/>
        </w:rPr>
        <w:t>Response Times:</w:t>
      </w:r>
    </w:p>
    <w:p w:rsidR="00D22BF2" w:rsidRPr="00D22BF2" w:rsidRDefault="00D22BF2" w:rsidP="00557601">
      <w:pPr>
        <w:numPr>
          <w:ilvl w:val="0"/>
          <w:numId w:val="5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Recommendation generation: &lt; 2 seconds (LightGBM inference: 50-80ms, total with DB and rules: &lt; 2s)</w:t>
      </w:r>
    </w:p>
    <w:p w:rsidR="00D22BF2" w:rsidRPr="00D22BF2" w:rsidRDefault="00D22BF2" w:rsidP="00557601">
      <w:pPr>
        <w:numPr>
          <w:ilvl w:val="0"/>
          <w:numId w:val="5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Feedback submission: &lt; 500 milliseconds</w:t>
      </w:r>
    </w:p>
    <w:p w:rsidR="00D22BF2" w:rsidRPr="00D22BF2" w:rsidRDefault="00D22BF2" w:rsidP="00557601">
      <w:pPr>
        <w:numPr>
          <w:ilvl w:val="0"/>
          <w:numId w:val="5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Report generation: &lt; 30 seconds</w:t>
      </w:r>
    </w:p>
    <w:p w:rsidR="00D22BF2" w:rsidRPr="00D22BF2" w:rsidRDefault="00D22BF2" w:rsidP="00557601">
      <w:pPr>
        <w:numPr>
          <w:ilvl w:val="0"/>
          <w:numId w:val="5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Admin configuration changes: &lt; 1 second</w:t>
      </w:r>
    </w:p>
    <w:p w:rsidR="00D22BF2" w:rsidRPr="00632E7C" w:rsidRDefault="00D22BF2" w:rsidP="00557601">
      <w:pPr>
        <w:pStyle w:val="Heading4"/>
        <w:rPr>
          <w:rFonts w:eastAsia="Times New Roman"/>
          <w:color w:val="20A4D9"/>
        </w:rPr>
      </w:pPr>
      <w:r w:rsidRPr="00632E7C">
        <w:rPr>
          <w:rFonts w:eastAsia="Times New Roman"/>
          <w:color w:val="20A4D9"/>
        </w:rPr>
        <w:t>Scalability:</w:t>
      </w:r>
    </w:p>
    <w:p w:rsidR="00D22BF2" w:rsidRPr="00D22BF2" w:rsidRDefault="00D22BF2" w:rsidP="00557601">
      <w:pPr>
        <w:numPr>
          <w:ilvl w:val="0"/>
          <w:numId w:val="5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Support 500 concurrent recommendation requests</w:t>
      </w:r>
    </w:p>
    <w:p w:rsidR="00D22BF2" w:rsidRPr="00D22BF2" w:rsidRDefault="00D22BF2" w:rsidP="00557601">
      <w:pPr>
        <w:numPr>
          <w:ilvl w:val="0"/>
          <w:numId w:val="5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Handle 10,000+ vehicles in database</w:t>
      </w:r>
    </w:p>
    <w:p w:rsidR="00D22BF2" w:rsidRPr="00D22BF2" w:rsidRDefault="00D22BF2" w:rsidP="00557601">
      <w:pPr>
        <w:numPr>
          <w:ilvl w:val="0"/>
          <w:numId w:val="5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Process 1,000+ job cards per day</w:t>
      </w:r>
    </w:p>
    <w:p w:rsidR="00D22BF2" w:rsidRPr="00632E7C" w:rsidRDefault="00D22BF2" w:rsidP="00557601">
      <w:pPr>
        <w:pStyle w:val="Heading4"/>
        <w:rPr>
          <w:rFonts w:eastAsia="Times New Roman"/>
          <w:color w:val="20A4D9"/>
        </w:rPr>
      </w:pPr>
      <w:r w:rsidRPr="00632E7C">
        <w:rPr>
          <w:rFonts w:eastAsia="Times New Roman"/>
          <w:color w:val="20A4D9"/>
        </w:rPr>
        <w:t>Model Performance:</w:t>
      </w:r>
    </w:p>
    <w:p w:rsidR="00D22BF2" w:rsidRPr="00D22BF2" w:rsidRDefault="00D22BF2" w:rsidP="00557601">
      <w:pPr>
        <w:numPr>
          <w:ilvl w:val="0"/>
          <w:numId w:val="5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Training time: 30-40 minutes (full retrain)</w:t>
      </w:r>
    </w:p>
    <w:p w:rsidR="00D22BF2" w:rsidRPr="00D22BF2" w:rsidRDefault="00D22BF2" w:rsidP="00557601">
      <w:pPr>
        <w:numPr>
          <w:ilvl w:val="0"/>
          <w:numId w:val="5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Inference time: 50-80 milliseconds per vehicle</w:t>
      </w:r>
    </w:p>
    <w:p w:rsidR="00D22BF2" w:rsidRPr="00D22BF2" w:rsidRDefault="00D22BF2" w:rsidP="00557601">
      <w:pPr>
        <w:numPr>
          <w:ilvl w:val="0"/>
          <w:numId w:val="5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Memory per server: 8 GB</w:t>
      </w:r>
    </w:p>
    <w:p w:rsidR="00D22BF2" w:rsidRPr="00D22BF2" w:rsidRDefault="00D22BF2" w:rsidP="00557601">
      <w:pPr>
        <w:numPr>
          <w:ilvl w:val="0"/>
          <w:numId w:val="5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Can handle daily retraining without impacting business hours</w:t>
      </w:r>
    </w:p>
    <w:p w:rsidR="00D22BF2" w:rsidRPr="00632E7C" w:rsidRDefault="00D22BF2" w:rsidP="00557601">
      <w:pPr>
        <w:pStyle w:val="Heading4"/>
        <w:rPr>
          <w:rFonts w:eastAsia="Times New Roman"/>
          <w:color w:val="20A4D9"/>
        </w:rPr>
      </w:pPr>
      <w:r w:rsidRPr="00632E7C">
        <w:rPr>
          <w:rFonts w:eastAsia="Times New Roman"/>
          <w:color w:val="20A4D9"/>
        </w:rPr>
        <w:t>Availability:</w:t>
      </w:r>
    </w:p>
    <w:p w:rsidR="00D22BF2" w:rsidRPr="00D22BF2" w:rsidRDefault="00D22BF2" w:rsidP="00557601">
      <w:pPr>
        <w:numPr>
          <w:ilvl w:val="0"/>
          <w:numId w:val="5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System uptime: 99.5% (excluding planned maintenance)</w:t>
      </w:r>
    </w:p>
    <w:p w:rsidR="00D22BF2" w:rsidRPr="00D22BF2" w:rsidRDefault="00D22BF2" w:rsidP="00557601">
      <w:pPr>
        <w:numPr>
          <w:ilvl w:val="0"/>
          <w:numId w:val="5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Planned maintenance windows: Sunday 2:00 AM - 4:00 AM</w:t>
      </w:r>
    </w:p>
    <w:p w:rsidR="00D22BF2" w:rsidRPr="007F6522" w:rsidRDefault="00D22BF2" w:rsidP="000D03F2">
      <w:pPr>
        <w:pStyle w:val="Heading2"/>
        <w:rPr>
          <w:color w:val="F89237"/>
        </w:rPr>
      </w:pPr>
      <w:r w:rsidRPr="007F6522">
        <w:rPr>
          <w:color w:val="F89237"/>
        </w:rPr>
        <w:t>7.3 Data Storage Requirements</w:t>
      </w:r>
    </w:p>
    <w:p w:rsidR="00D22BF2" w:rsidRPr="00632E7C" w:rsidRDefault="00D22BF2" w:rsidP="00557601">
      <w:pPr>
        <w:pStyle w:val="Heading4"/>
        <w:rPr>
          <w:rFonts w:eastAsia="Times New Roman"/>
          <w:color w:val="20A4D9"/>
        </w:rPr>
      </w:pPr>
      <w:r w:rsidRPr="00632E7C">
        <w:rPr>
          <w:rFonts w:eastAsia="Times New Roman"/>
          <w:color w:val="20A4D9"/>
        </w:rPr>
        <w:t>Database Size Estimates:</w:t>
      </w:r>
    </w:p>
    <w:p w:rsidR="00D22BF2" w:rsidRPr="00D22BF2" w:rsidRDefault="00D22BF2" w:rsidP="00557601">
      <w:pPr>
        <w:numPr>
          <w:ilvl w:val="0"/>
          <w:numId w:val="5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Feature data: ~1 GB per year</w:t>
      </w:r>
    </w:p>
    <w:p w:rsidR="00D22BF2" w:rsidRPr="00D22BF2" w:rsidRDefault="00D22BF2" w:rsidP="00557601">
      <w:pPr>
        <w:numPr>
          <w:ilvl w:val="0"/>
          <w:numId w:val="5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Feedback data: ~500 MB per year</w:t>
      </w:r>
    </w:p>
    <w:p w:rsidR="00D22BF2" w:rsidRPr="00D22BF2" w:rsidRDefault="00D22BF2" w:rsidP="00557601">
      <w:pPr>
        <w:numPr>
          <w:ilvl w:val="0"/>
          <w:numId w:val="5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files: ~50 MB per version (LightGBM models are compact)</w:t>
      </w:r>
    </w:p>
    <w:p w:rsidR="00D22BF2" w:rsidRPr="00D22BF2" w:rsidRDefault="00D22BF2" w:rsidP="00557601">
      <w:pPr>
        <w:numPr>
          <w:ilvl w:val="0"/>
          <w:numId w:val="5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Retention: 3 years (rolling)</w:t>
      </w:r>
    </w:p>
    <w:p w:rsidR="00D22BF2" w:rsidRPr="00632E7C" w:rsidRDefault="00D22BF2" w:rsidP="00557601">
      <w:pPr>
        <w:pStyle w:val="Heading4"/>
        <w:rPr>
          <w:rFonts w:eastAsia="Times New Roman"/>
          <w:color w:val="20A4D9"/>
        </w:rPr>
      </w:pPr>
      <w:r w:rsidRPr="00632E7C">
        <w:rPr>
          <w:rFonts w:eastAsia="Times New Roman"/>
          <w:color w:val="20A4D9"/>
        </w:rPr>
        <w:t>Backup:</w:t>
      </w:r>
    </w:p>
    <w:p w:rsidR="00D22BF2" w:rsidRPr="00D22BF2" w:rsidRDefault="00D22BF2" w:rsidP="00557601">
      <w:pPr>
        <w:numPr>
          <w:ilvl w:val="0"/>
          <w:numId w:val="5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Daily automated backups</w:t>
      </w:r>
    </w:p>
    <w:p w:rsidR="00D22BF2" w:rsidRPr="00D22BF2" w:rsidRDefault="00D22BF2" w:rsidP="00557601">
      <w:pPr>
        <w:numPr>
          <w:ilvl w:val="0"/>
          <w:numId w:val="5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Retain backups for 30 days</w:t>
      </w:r>
    </w:p>
    <w:p w:rsidR="00D22BF2" w:rsidRPr="00D22BF2" w:rsidRDefault="00D22BF2" w:rsidP="00557601">
      <w:pPr>
        <w:numPr>
          <w:ilvl w:val="0"/>
          <w:numId w:val="5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Weekly backups for 1 year</w:t>
      </w:r>
    </w:p>
    <w:p w:rsidR="00D22BF2" w:rsidRPr="007F6522" w:rsidRDefault="00D22BF2" w:rsidP="000D03F2">
      <w:pPr>
        <w:pStyle w:val="Heading1"/>
        <w:spacing w:after="0"/>
        <w:rPr>
          <w:color w:val="4D5559"/>
        </w:rPr>
      </w:pPr>
      <w:r w:rsidRPr="007F6522">
        <w:rPr>
          <w:color w:val="4D5559"/>
        </w:rPr>
        <w:t>8. Security Considerations</w:t>
      </w:r>
    </w:p>
    <w:p w:rsidR="00D22BF2" w:rsidRPr="007F6522" w:rsidRDefault="00D22BF2" w:rsidP="000D03F2">
      <w:pPr>
        <w:pStyle w:val="Heading2"/>
        <w:rPr>
          <w:color w:val="F89237"/>
        </w:rPr>
      </w:pPr>
      <w:r w:rsidRPr="007F6522">
        <w:rPr>
          <w:color w:val="F89237"/>
        </w:rPr>
        <w:t>8.1 Data Security</w:t>
      </w:r>
    </w:p>
    <w:p w:rsidR="00D22BF2" w:rsidRPr="00D22BF2" w:rsidRDefault="00D22BF2" w:rsidP="00461502">
      <w:pPr>
        <w:numPr>
          <w:ilvl w:val="0"/>
          <w:numId w:val="5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Encrypt sensitive vehicle data at rest</w:t>
      </w:r>
    </w:p>
    <w:p w:rsidR="00D22BF2" w:rsidRPr="00D22BF2" w:rsidRDefault="00D22BF2" w:rsidP="00461502">
      <w:pPr>
        <w:numPr>
          <w:ilvl w:val="0"/>
          <w:numId w:val="5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Encrypt data in transit (HTTPS/TLS)</w:t>
      </w:r>
    </w:p>
    <w:p w:rsidR="00D22BF2" w:rsidRPr="00D22BF2" w:rsidRDefault="00D22BF2" w:rsidP="00461502">
      <w:pPr>
        <w:numPr>
          <w:ilvl w:val="0"/>
          <w:numId w:val="5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Mask customer personal information in logs</w:t>
      </w:r>
    </w:p>
    <w:p w:rsidR="00D22BF2" w:rsidRPr="007F6522" w:rsidRDefault="00D22BF2" w:rsidP="000D03F2">
      <w:pPr>
        <w:pStyle w:val="Heading2"/>
        <w:rPr>
          <w:color w:val="F89237"/>
        </w:rPr>
      </w:pPr>
      <w:r w:rsidRPr="007F6522">
        <w:rPr>
          <w:color w:val="F89237"/>
        </w:rPr>
        <w:t>8.2 Access Control</w:t>
      </w:r>
    </w:p>
    <w:p w:rsidR="00D22BF2" w:rsidRPr="00D22BF2" w:rsidRDefault="00D22BF2" w:rsidP="00461502">
      <w:pPr>
        <w:numPr>
          <w:ilvl w:val="0"/>
          <w:numId w:val="6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Role-based access: Admin, Service Advisor, Read-only</w:t>
      </w:r>
    </w:p>
    <w:p w:rsidR="00D22BF2" w:rsidRPr="00D22BF2" w:rsidRDefault="00D22BF2" w:rsidP="00461502">
      <w:pPr>
        <w:numPr>
          <w:ilvl w:val="0"/>
          <w:numId w:val="6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API authentication using JWT tokens</w:t>
      </w:r>
    </w:p>
    <w:p w:rsidR="00D22BF2" w:rsidRPr="00D22BF2" w:rsidRDefault="00D22BF2" w:rsidP="00461502">
      <w:pPr>
        <w:numPr>
          <w:ilvl w:val="0"/>
          <w:numId w:val="6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Admin actions logged for audit</w:t>
      </w:r>
    </w:p>
    <w:p w:rsidR="00D22BF2" w:rsidRPr="00632E7C" w:rsidRDefault="00D22BF2" w:rsidP="000D03F2">
      <w:pPr>
        <w:pStyle w:val="Heading2"/>
        <w:rPr>
          <w:color w:val="F89237"/>
        </w:rPr>
      </w:pPr>
      <w:r w:rsidRPr="00632E7C">
        <w:rPr>
          <w:color w:val="F89237"/>
        </w:rPr>
        <w:t>8.3 Model Security</w:t>
      </w:r>
    </w:p>
    <w:p w:rsidR="00D22BF2" w:rsidRPr="00D22BF2" w:rsidRDefault="00D22BF2" w:rsidP="00362CEA">
      <w:pPr>
        <w:numPr>
          <w:ilvl w:val="0"/>
          <w:numId w:val="6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Version control for all model files</w:t>
      </w:r>
    </w:p>
    <w:p w:rsidR="00D22BF2" w:rsidRPr="00D22BF2" w:rsidRDefault="00D22BF2" w:rsidP="00362CEA">
      <w:pPr>
        <w:numPr>
          <w:ilvl w:val="0"/>
          <w:numId w:val="6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Digital signatures for model artifacts</w:t>
      </w:r>
    </w:p>
    <w:p w:rsidR="00D22BF2" w:rsidRPr="00D22BF2" w:rsidRDefault="00D22BF2" w:rsidP="00362CEA">
      <w:pPr>
        <w:numPr>
          <w:ilvl w:val="0"/>
          <w:numId w:val="6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Prevent unauthorized model modifications</w:t>
      </w:r>
    </w:p>
    <w:p w:rsidR="00D22BF2" w:rsidRPr="007F6522" w:rsidRDefault="00D22BF2" w:rsidP="000D03F2">
      <w:pPr>
        <w:pStyle w:val="Heading1"/>
        <w:spacing w:after="0"/>
        <w:rPr>
          <w:color w:val="513E56"/>
        </w:rPr>
      </w:pPr>
      <w:r w:rsidRPr="007F6522">
        <w:rPr>
          <w:color w:val="513E56"/>
        </w:rPr>
        <w:t>9. Monitoring and Maintenance</w:t>
      </w:r>
    </w:p>
    <w:p w:rsidR="00D22BF2" w:rsidRPr="007F6522" w:rsidRDefault="00D22BF2" w:rsidP="000D03F2">
      <w:pPr>
        <w:pStyle w:val="Heading2"/>
        <w:rPr>
          <w:color w:val="F89237"/>
        </w:rPr>
      </w:pPr>
      <w:r w:rsidRPr="007F6522">
        <w:rPr>
          <w:color w:val="F89237"/>
        </w:rPr>
        <w:t>9.1 System Monitoring</w:t>
      </w:r>
    </w:p>
    <w:p w:rsidR="00D22BF2" w:rsidRPr="007F6522" w:rsidRDefault="00D22BF2" w:rsidP="00557601">
      <w:pPr>
        <w:pStyle w:val="Heading3"/>
        <w:rPr>
          <w:rFonts w:asciiTheme="minorHAnsi" w:eastAsia="Times New Roman" w:hAnsiTheme="minorHAnsi"/>
          <w:color w:val="141B26"/>
        </w:rPr>
      </w:pPr>
      <w:r w:rsidRPr="007F6522">
        <w:rPr>
          <w:rFonts w:asciiTheme="minorHAnsi" w:eastAsia="Times New Roman" w:hAnsiTheme="minorHAnsi"/>
          <w:color w:val="141B26"/>
        </w:rPr>
        <w:t>Key Metrics to Track:</w:t>
      </w:r>
    </w:p>
    <w:p w:rsidR="00D22BF2" w:rsidRPr="007F6522" w:rsidRDefault="00D22BF2" w:rsidP="00557601">
      <w:pPr>
        <w:pStyle w:val="Heading4"/>
        <w:rPr>
          <w:rFonts w:eastAsia="Times New Roman"/>
          <w:color w:val="20A4D9"/>
        </w:rPr>
      </w:pPr>
      <w:r w:rsidRPr="007F6522">
        <w:rPr>
          <w:rFonts w:eastAsia="Times New Roman"/>
          <w:color w:val="20A4D9"/>
        </w:rPr>
        <w:t>Performance Metrics:</w:t>
      </w:r>
    </w:p>
    <w:p w:rsidR="00D22BF2" w:rsidRPr="00D22BF2" w:rsidRDefault="00D22BF2" w:rsidP="00557601">
      <w:pPr>
        <w:numPr>
          <w:ilvl w:val="0"/>
          <w:numId w:val="6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Average recommendation generation time</w:t>
      </w:r>
    </w:p>
    <w:p w:rsidR="00D22BF2" w:rsidRPr="00D22BF2" w:rsidRDefault="00D22BF2" w:rsidP="00557601">
      <w:pPr>
        <w:numPr>
          <w:ilvl w:val="0"/>
          <w:numId w:val="6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API response times</w:t>
      </w:r>
    </w:p>
    <w:p w:rsidR="00D22BF2" w:rsidRPr="00D22BF2" w:rsidRDefault="00D22BF2" w:rsidP="00557601">
      <w:pPr>
        <w:numPr>
          <w:ilvl w:val="0"/>
          <w:numId w:val="6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Database query performance</w:t>
      </w:r>
    </w:p>
    <w:p w:rsidR="00D22BF2" w:rsidRPr="00D22BF2" w:rsidRDefault="00D22BF2" w:rsidP="00557601">
      <w:pPr>
        <w:numPr>
          <w:ilvl w:val="0"/>
          <w:numId w:val="6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System resource usage (CPU, memory)</w:t>
      </w:r>
    </w:p>
    <w:p w:rsidR="00D22BF2" w:rsidRPr="00D22BF2" w:rsidRDefault="00D22BF2" w:rsidP="00557601">
      <w:pPr>
        <w:numPr>
          <w:ilvl w:val="0"/>
          <w:numId w:val="6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LightGBM inference time per request</w:t>
      </w:r>
    </w:p>
    <w:p w:rsidR="00D22BF2" w:rsidRPr="007F6522" w:rsidRDefault="00D22BF2" w:rsidP="00557601">
      <w:pPr>
        <w:pStyle w:val="Heading4"/>
        <w:rPr>
          <w:rFonts w:eastAsia="Times New Roman"/>
          <w:color w:val="20A4D9"/>
        </w:rPr>
      </w:pPr>
      <w:r w:rsidRPr="007F6522">
        <w:rPr>
          <w:rFonts w:eastAsia="Times New Roman"/>
          <w:color w:val="20A4D9"/>
        </w:rPr>
        <w:t>Business Metrics:</w:t>
      </w:r>
    </w:p>
    <w:p w:rsidR="00D22BF2" w:rsidRPr="00D22BF2" w:rsidRDefault="00D22BF2" w:rsidP="00F2320F">
      <w:pPr>
        <w:numPr>
          <w:ilvl w:val="0"/>
          <w:numId w:val="6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Number of recommendations generated per day</w:t>
      </w:r>
    </w:p>
    <w:p w:rsidR="00D22BF2" w:rsidRPr="00D22BF2" w:rsidRDefault="00D22BF2" w:rsidP="00F2320F">
      <w:pPr>
        <w:numPr>
          <w:ilvl w:val="0"/>
          <w:numId w:val="6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Acceptance rate (overall and per part)</w:t>
      </w:r>
    </w:p>
    <w:p w:rsidR="00D22BF2" w:rsidRPr="00D22BF2" w:rsidRDefault="00D22BF2" w:rsidP="00F2320F">
      <w:pPr>
        <w:numPr>
          <w:ilvl w:val="0"/>
          <w:numId w:val="6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Rejection rate and common reasons</w:t>
      </w:r>
    </w:p>
    <w:p w:rsidR="00D22BF2" w:rsidRPr="00D22BF2" w:rsidRDefault="00D22BF2" w:rsidP="00F2320F">
      <w:pPr>
        <w:numPr>
          <w:ilvl w:val="0"/>
          <w:numId w:val="6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Cost impact vs PM schedule</w:t>
      </w:r>
    </w:p>
    <w:p w:rsidR="00D22BF2" w:rsidRPr="007F6522" w:rsidRDefault="00D22BF2" w:rsidP="00557601">
      <w:pPr>
        <w:pStyle w:val="Heading4"/>
        <w:rPr>
          <w:rFonts w:eastAsia="Times New Roman"/>
          <w:color w:val="20A4D9"/>
        </w:rPr>
      </w:pPr>
      <w:r w:rsidRPr="007F6522">
        <w:rPr>
          <w:rFonts w:eastAsia="Times New Roman"/>
          <w:color w:val="20A4D9"/>
        </w:rPr>
        <w:t>Model Metrics:</w:t>
      </w:r>
    </w:p>
    <w:p w:rsidR="00D22BF2" w:rsidRPr="00D22BF2" w:rsidRDefault="00D22BF2" w:rsidP="00557601">
      <w:pPr>
        <w:numPr>
          <w:ilvl w:val="0"/>
          <w:numId w:val="6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Average confidence score of accepted recommendations</w:t>
      </w:r>
    </w:p>
    <w:p w:rsidR="00D22BF2" w:rsidRPr="00D22BF2" w:rsidRDefault="00D22BF2" w:rsidP="00557601">
      <w:pPr>
        <w:numPr>
          <w:ilvl w:val="0"/>
          <w:numId w:val="6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Average confidence score of rejected recommendations</w:t>
      </w:r>
    </w:p>
    <w:p w:rsidR="00D22BF2" w:rsidRPr="00D22BF2" w:rsidRDefault="00D22BF2" w:rsidP="00557601">
      <w:pPr>
        <w:numPr>
          <w:ilvl w:val="0"/>
          <w:numId w:val="6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Prediction accuracy over time</w:t>
      </w:r>
    </w:p>
    <w:p w:rsidR="00D22BF2" w:rsidRPr="00D22BF2" w:rsidRDefault="00D22BF2" w:rsidP="00557601">
      <w:pPr>
        <w:numPr>
          <w:ilvl w:val="0"/>
          <w:numId w:val="6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drift detection</w:t>
      </w:r>
    </w:p>
    <w:p w:rsidR="00D22BF2" w:rsidRPr="00D22BF2" w:rsidRDefault="00D22BF2" w:rsidP="00557601">
      <w:pPr>
        <w:numPr>
          <w:ilvl w:val="0"/>
          <w:numId w:val="6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Training time per retraining cycle</w:t>
      </w:r>
    </w:p>
    <w:p w:rsidR="00D22BF2" w:rsidRPr="00D22BF2" w:rsidRDefault="00D22BF2" w:rsidP="00557601">
      <w:pPr>
        <w:numPr>
          <w:ilvl w:val="0"/>
          <w:numId w:val="6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size and memory usage</w:t>
      </w:r>
    </w:p>
    <w:p w:rsidR="00D22BF2" w:rsidRPr="007F6522" w:rsidRDefault="00D22BF2" w:rsidP="00557601">
      <w:pPr>
        <w:pStyle w:val="Heading4"/>
        <w:rPr>
          <w:rFonts w:eastAsia="Times New Roman"/>
          <w:color w:val="20A4D9"/>
        </w:rPr>
      </w:pPr>
      <w:r w:rsidRPr="007F6522">
        <w:rPr>
          <w:rFonts w:eastAsia="Times New Roman"/>
          <w:color w:val="20A4D9"/>
        </w:rPr>
        <w:t>Data Quality Metrics:</w:t>
      </w:r>
    </w:p>
    <w:p w:rsidR="00D22BF2" w:rsidRPr="00D22BF2" w:rsidRDefault="00D22BF2" w:rsidP="00557601">
      <w:pPr>
        <w:numPr>
          <w:ilvl w:val="0"/>
          <w:numId w:val="6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Percentage of missing data fields</w:t>
      </w:r>
    </w:p>
    <w:p w:rsidR="00D22BF2" w:rsidRPr="00D22BF2" w:rsidRDefault="00D22BF2" w:rsidP="00557601">
      <w:pPr>
        <w:numPr>
          <w:ilvl w:val="0"/>
          <w:numId w:val="6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 freshness (last data lake update)</w:t>
      </w:r>
    </w:p>
    <w:p w:rsidR="00D22BF2" w:rsidRPr="00D22BF2" w:rsidRDefault="00D22BF2" w:rsidP="00557601">
      <w:pPr>
        <w:numPr>
          <w:ilvl w:val="0"/>
          <w:numId w:val="6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EMA calculation success rate</w:t>
      </w:r>
    </w:p>
    <w:p w:rsidR="00D22BF2" w:rsidRPr="00D22BF2" w:rsidRDefault="00D22BF2" w:rsidP="00557601">
      <w:pPr>
        <w:numPr>
          <w:ilvl w:val="0"/>
          <w:numId w:val="6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Categorical feature cardinality (number of unique values)</w:t>
      </w:r>
    </w:p>
    <w:p w:rsidR="00D22BF2" w:rsidRPr="007F6522" w:rsidRDefault="00D22BF2" w:rsidP="000D03F2">
      <w:pPr>
        <w:pStyle w:val="Heading2"/>
        <w:rPr>
          <w:color w:val="F89237"/>
        </w:rPr>
      </w:pPr>
      <w:r w:rsidRPr="007F6522">
        <w:rPr>
          <w:color w:val="F89237"/>
        </w:rPr>
        <w:t>9.2 Dashboards</w:t>
      </w:r>
    </w:p>
    <w:p w:rsidR="00D22BF2" w:rsidRPr="007F6522" w:rsidRDefault="00D22BF2" w:rsidP="00557601">
      <w:pPr>
        <w:pStyle w:val="Heading4"/>
        <w:rPr>
          <w:rFonts w:eastAsia="Times New Roman"/>
          <w:color w:val="20A4D9"/>
        </w:rPr>
      </w:pPr>
      <w:r w:rsidRPr="007F6522">
        <w:rPr>
          <w:rFonts w:eastAsia="Times New Roman"/>
          <w:color w:val="20A4D9"/>
        </w:rPr>
        <w:t>Operations Dashboard:</w:t>
      </w:r>
    </w:p>
    <w:p w:rsidR="00D22BF2" w:rsidRPr="00D22BF2" w:rsidRDefault="00D22BF2" w:rsidP="00557601">
      <w:pPr>
        <w:numPr>
          <w:ilvl w:val="0"/>
          <w:numId w:val="6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Real-time system health</w:t>
      </w:r>
    </w:p>
    <w:p w:rsidR="00D22BF2" w:rsidRPr="00D22BF2" w:rsidRDefault="00D22BF2" w:rsidP="00557601">
      <w:pPr>
        <w:numPr>
          <w:ilvl w:val="0"/>
          <w:numId w:val="6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API status and response times</w:t>
      </w:r>
    </w:p>
    <w:p w:rsidR="00D22BF2" w:rsidRPr="00D22BF2" w:rsidRDefault="00D22BF2" w:rsidP="00557601">
      <w:pPr>
        <w:numPr>
          <w:ilvl w:val="0"/>
          <w:numId w:val="6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Error logs</w:t>
      </w:r>
    </w:p>
    <w:p w:rsidR="00D22BF2" w:rsidRPr="00D22BF2" w:rsidRDefault="00D22BF2" w:rsidP="00557601">
      <w:pPr>
        <w:numPr>
          <w:ilvl w:val="0"/>
          <w:numId w:val="6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Alert notifications</w:t>
      </w:r>
    </w:p>
    <w:p w:rsidR="00D22BF2" w:rsidRPr="007F6522" w:rsidRDefault="00D22BF2" w:rsidP="00557601">
      <w:pPr>
        <w:pStyle w:val="Heading4"/>
        <w:rPr>
          <w:rFonts w:eastAsia="Times New Roman"/>
          <w:color w:val="20A4D9"/>
        </w:rPr>
      </w:pPr>
      <w:r w:rsidRPr="007F6522">
        <w:rPr>
          <w:rFonts w:eastAsia="Times New Roman"/>
          <w:color w:val="20A4D9"/>
        </w:rPr>
        <w:t>Business Dashboard:</w:t>
      </w:r>
    </w:p>
    <w:p w:rsidR="00D22BF2" w:rsidRPr="00D22BF2" w:rsidRDefault="00D22BF2" w:rsidP="00557601">
      <w:pPr>
        <w:numPr>
          <w:ilvl w:val="0"/>
          <w:numId w:val="6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Daily/weekly/monthly recommendation statistics</w:t>
      </w:r>
    </w:p>
    <w:p w:rsidR="00D22BF2" w:rsidRPr="00D22BF2" w:rsidRDefault="00D22BF2" w:rsidP="00557601">
      <w:pPr>
        <w:numPr>
          <w:ilvl w:val="0"/>
          <w:numId w:val="6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Acceptance trends</w:t>
      </w:r>
    </w:p>
    <w:p w:rsidR="00D22BF2" w:rsidRPr="00D22BF2" w:rsidRDefault="00D22BF2" w:rsidP="00557601">
      <w:pPr>
        <w:numPr>
          <w:ilvl w:val="0"/>
          <w:numId w:val="6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Top recommended parts</w:t>
      </w:r>
    </w:p>
    <w:p w:rsidR="00D22BF2" w:rsidRPr="00D22BF2" w:rsidRDefault="00D22BF2" w:rsidP="00557601">
      <w:pPr>
        <w:numPr>
          <w:ilvl w:val="0"/>
          <w:numId w:val="6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Cost savings analysis</w:t>
      </w:r>
    </w:p>
    <w:p w:rsidR="00D22BF2" w:rsidRPr="007F6522" w:rsidRDefault="00D22BF2" w:rsidP="00557601">
      <w:pPr>
        <w:pStyle w:val="Heading4"/>
        <w:rPr>
          <w:rFonts w:eastAsia="Times New Roman"/>
          <w:color w:val="20A4D9"/>
        </w:rPr>
      </w:pPr>
      <w:r w:rsidRPr="007F6522">
        <w:rPr>
          <w:rFonts w:eastAsia="Times New Roman"/>
          <w:color w:val="20A4D9"/>
        </w:rPr>
        <w:t>Model Performance Dashboard:</w:t>
      </w:r>
    </w:p>
    <w:p w:rsidR="00D22BF2" w:rsidRPr="00D22BF2" w:rsidRDefault="00D22BF2" w:rsidP="00F2320F">
      <w:pPr>
        <w:numPr>
          <w:ilvl w:val="0"/>
          <w:numId w:val="6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accuracy over time</w:t>
      </w:r>
    </w:p>
    <w:p w:rsidR="00D22BF2" w:rsidRPr="00D22BF2" w:rsidRDefault="00D22BF2" w:rsidP="00F2320F">
      <w:pPr>
        <w:numPr>
          <w:ilvl w:val="0"/>
          <w:numId w:val="6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Feature importance changes</w:t>
      </w:r>
    </w:p>
    <w:p w:rsidR="00D22BF2" w:rsidRPr="00D22BF2" w:rsidRDefault="00D22BF2" w:rsidP="00F2320F">
      <w:pPr>
        <w:numPr>
          <w:ilvl w:val="0"/>
          <w:numId w:val="6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Confidence score distribution</w:t>
      </w:r>
    </w:p>
    <w:p w:rsidR="00D22BF2" w:rsidRPr="00D22BF2" w:rsidRDefault="00D22BF2" w:rsidP="00F2320F">
      <w:pPr>
        <w:numPr>
          <w:ilvl w:val="0"/>
          <w:numId w:val="6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Feedback loop effectiveness</w:t>
      </w:r>
    </w:p>
    <w:p w:rsidR="00D22BF2" w:rsidRPr="00D22BF2" w:rsidRDefault="00D22BF2" w:rsidP="00F2320F">
      <w:pPr>
        <w:numPr>
          <w:ilvl w:val="0"/>
          <w:numId w:val="6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Training duration trends</w:t>
      </w:r>
    </w:p>
    <w:p w:rsidR="00D22BF2" w:rsidRPr="00D22BF2" w:rsidRDefault="00D22BF2" w:rsidP="00F2320F">
      <w:pPr>
        <w:numPr>
          <w:ilvl w:val="0"/>
          <w:numId w:val="6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version history</w:t>
      </w:r>
    </w:p>
    <w:p w:rsidR="00D22BF2" w:rsidRPr="007F6522" w:rsidRDefault="00D22BF2" w:rsidP="000D03F2">
      <w:pPr>
        <w:pStyle w:val="Heading2"/>
        <w:rPr>
          <w:color w:val="F89237"/>
        </w:rPr>
      </w:pPr>
      <w:r w:rsidRPr="007F6522">
        <w:rPr>
          <w:color w:val="F89237"/>
        </w:rPr>
        <w:t>9.3 Alerts and Notifications</w:t>
      </w:r>
    </w:p>
    <w:p w:rsidR="00D22BF2" w:rsidRPr="007F6522" w:rsidRDefault="00D22BF2" w:rsidP="00557601">
      <w:pPr>
        <w:pStyle w:val="Heading4"/>
        <w:rPr>
          <w:rFonts w:eastAsia="Times New Roman"/>
          <w:color w:val="20A4D9"/>
        </w:rPr>
      </w:pPr>
      <w:r w:rsidRPr="007F6522">
        <w:rPr>
          <w:rFonts w:eastAsia="Times New Roman"/>
          <w:color w:val="20A4D9"/>
        </w:rPr>
        <w:t>Critical Alerts (Immediate Action):</w:t>
      </w:r>
    </w:p>
    <w:p w:rsidR="00D22BF2" w:rsidRPr="00D22BF2" w:rsidRDefault="00D22BF2" w:rsidP="00F2320F">
      <w:pPr>
        <w:numPr>
          <w:ilvl w:val="0"/>
          <w:numId w:val="6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System down or API errors</w:t>
      </w:r>
    </w:p>
    <w:p w:rsidR="00D22BF2" w:rsidRPr="00D22BF2" w:rsidRDefault="00D22BF2" w:rsidP="00F2320F">
      <w:pPr>
        <w:numPr>
          <w:ilvl w:val="0"/>
          <w:numId w:val="6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Database connection failures</w:t>
      </w:r>
    </w:p>
    <w:p w:rsidR="00D22BF2" w:rsidRPr="00D22BF2" w:rsidRDefault="00D22BF2" w:rsidP="00F2320F">
      <w:pPr>
        <w:numPr>
          <w:ilvl w:val="0"/>
          <w:numId w:val="6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prediction failures</w:t>
      </w:r>
    </w:p>
    <w:p w:rsidR="00D22BF2" w:rsidRPr="00D22BF2" w:rsidRDefault="00D22BF2" w:rsidP="00F2320F">
      <w:pPr>
        <w:numPr>
          <w:ilvl w:val="0"/>
          <w:numId w:val="6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 lake connection issues</w:t>
      </w:r>
    </w:p>
    <w:p w:rsidR="00D22BF2" w:rsidRPr="00D22BF2" w:rsidRDefault="00D22BF2" w:rsidP="00F2320F">
      <w:pPr>
        <w:numPr>
          <w:ilvl w:val="0"/>
          <w:numId w:val="6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Retraining failures</w:t>
      </w:r>
    </w:p>
    <w:p w:rsidR="00D22BF2" w:rsidRPr="007F6522" w:rsidRDefault="00D22BF2" w:rsidP="00557601">
      <w:pPr>
        <w:pStyle w:val="Heading4"/>
        <w:rPr>
          <w:rFonts w:eastAsia="Times New Roman"/>
          <w:color w:val="20A4D9"/>
        </w:rPr>
      </w:pPr>
      <w:r w:rsidRPr="007F6522">
        <w:rPr>
          <w:rFonts w:eastAsia="Times New Roman"/>
          <w:color w:val="20A4D9"/>
        </w:rPr>
        <w:t>Warning Alerts (Monitor):</w:t>
      </w:r>
    </w:p>
    <w:p w:rsidR="00D22BF2" w:rsidRPr="00D22BF2" w:rsidRDefault="00D22BF2" w:rsidP="00F2320F">
      <w:pPr>
        <w:numPr>
          <w:ilvl w:val="0"/>
          <w:numId w:val="7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Response time &gt; 3 seconds</w:t>
      </w:r>
    </w:p>
    <w:p w:rsidR="00D22BF2" w:rsidRPr="00D22BF2" w:rsidRDefault="00D22BF2" w:rsidP="00F2320F">
      <w:pPr>
        <w:numPr>
          <w:ilvl w:val="0"/>
          <w:numId w:val="7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Acceptance rate drop &gt; 10%</w:t>
      </w:r>
    </w:p>
    <w:p w:rsidR="00D22BF2" w:rsidRPr="00D22BF2" w:rsidRDefault="00D22BF2" w:rsidP="00F2320F">
      <w:pPr>
        <w:numPr>
          <w:ilvl w:val="0"/>
          <w:numId w:val="7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High rejection rate for specific parts</w:t>
      </w:r>
    </w:p>
    <w:p w:rsidR="00D22BF2" w:rsidRPr="00D22BF2" w:rsidRDefault="00D22BF2" w:rsidP="00F2320F">
      <w:pPr>
        <w:numPr>
          <w:ilvl w:val="0"/>
          <w:numId w:val="7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EMA calculation failures</w:t>
      </w:r>
    </w:p>
    <w:p w:rsidR="00D22BF2" w:rsidRPr="00D22BF2" w:rsidRDefault="00D22BF2" w:rsidP="00F2320F">
      <w:pPr>
        <w:numPr>
          <w:ilvl w:val="0"/>
          <w:numId w:val="7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training time &gt; 60 minutes (indicates potential issue)</w:t>
      </w:r>
    </w:p>
    <w:p w:rsidR="00D22BF2" w:rsidRPr="007F6522" w:rsidRDefault="00D22BF2" w:rsidP="000D03F2">
      <w:pPr>
        <w:pStyle w:val="Heading2"/>
        <w:rPr>
          <w:rFonts w:eastAsia="Times New Roman"/>
          <w:color w:val="81929A"/>
        </w:rPr>
      </w:pPr>
      <w:r w:rsidRPr="007F6522">
        <w:rPr>
          <w:rFonts w:eastAsia="Times New Roman"/>
          <w:color w:val="81929A"/>
        </w:rPr>
        <w:t>Information Alerts (Review):</w:t>
      </w:r>
    </w:p>
    <w:p w:rsidR="00D22BF2" w:rsidRPr="00D22BF2" w:rsidRDefault="00D22BF2" w:rsidP="00F2320F">
      <w:pPr>
        <w:numPr>
          <w:ilvl w:val="0"/>
          <w:numId w:val="7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Retraining completed successfully (with duration)</w:t>
      </w:r>
    </w:p>
    <w:p w:rsidR="00D22BF2" w:rsidRPr="00D22BF2" w:rsidRDefault="00D22BF2" w:rsidP="00F2320F">
      <w:pPr>
        <w:numPr>
          <w:ilvl w:val="0"/>
          <w:numId w:val="7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New model deployed</w:t>
      </w:r>
    </w:p>
    <w:p w:rsidR="00D22BF2" w:rsidRPr="00D22BF2" w:rsidRDefault="00D22BF2" w:rsidP="00F2320F">
      <w:pPr>
        <w:numPr>
          <w:ilvl w:val="0"/>
          <w:numId w:val="7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Configuration changes made</w:t>
      </w:r>
    </w:p>
    <w:p w:rsidR="00D22BF2" w:rsidRPr="00D22BF2" w:rsidRDefault="00D22BF2" w:rsidP="00F2320F">
      <w:pPr>
        <w:numPr>
          <w:ilvl w:val="0"/>
          <w:numId w:val="7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Daily/weekly performance summary</w:t>
      </w:r>
    </w:p>
    <w:p w:rsidR="00D22BF2" w:rsidRPr="007F6522" w:rsidRDefault="00D22BF2" w:rsidP="007F6522">
      <w:pPr>
        <w:pStyle w:val="Heading1"/>
        <w:spacing w:after="0"/>
        <w:rPr>
          <w:color w:val="513E56"/>
        </w:rPr>
      </w:pPr>
      <w:r w:rsidRPr="007F6522">
        <w:rPr>
          <w:color w:val="513E56"/>
        </w:rPr>
        <w:t>10. Testing Strategy</w:t>
      </w:r>
    </w:p>
    <w:p w:rsidR="00D22BF2" w:rsidRPr="007F6522" w:rsidRDefault="00D22BF2" w:rsidP="007F6522">
      <w:pPr>
        <w:pStyle w:val="Heading2"/>
        <w:spacing w:before="0"/>
        <w:rPr>
          <w:color w:val="F89237"/>
        </w:rPr>
      </w:pPr>
      <w:r w:rsidRPr="007F6522">
        <w:rPr>
          <w:color w:val="F89237"/>
        </w:rPr>
        <w:t>10.1 Unit Testing</w:t>
      </w:r>
    </w:p>
    <w:p w:rsidR="00D22BF2" w:rsidRPr="00D22BF2" w:rsidRDefault="00D22BF2" w:rsidP="00F2320F">
      <w:pPr>
        <w:numPr>
          <w:ilvl w:val="0"/>
          <w:numId w:val="7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each module independently</w:t>
      </w:r>
    </w:p>
    <w:p w:rsidR="00D22BF2" w:rsidRPr="00D22BF2" w:rsidRDefault="00D22BF2" w:rsidP="00F2320F">
      <w:pPr>
        <w:numPr>
          <w:ilvl w:val="0"/>
          <w:numId w:val="7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data processing functions</w:t>
      </w:r>
    </w:p>
    <w:p w:rsidR="00D22BF2" w:rsidRPr="00D22BF2" w:rsidRDefault="00D22BF2" w:rsidP="00F2320F">
      <w:pPr>
        <w:numPr>
          <w:ilvl w:val="0"/>
          <w:numId w:val="7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EMA calculation accuracy</w:t>
      </w:r>
    </w:p>
    <w:p w:rsidR="00D22BF2" w:rsidRPr="00D22BF2" w:rsidRDefault="00D22BF2" w:rsidP="00F2320F">
      <w:pPr>
        <w:numPr>
          <w:ilvl w:val="0"/>
          <w:numId w:val="7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rule application logic</w:t>
      </w:r>
    </w:p>
    <w:p w:rsidR="00D22BF2" w:rsidRPr="00D22BF2" w:rsidRDefault="00D22BF2" w:rsidP="00F2320F">
      <w:pPr>
        <w:numPr>
          <w:ilvl w:val="0"/>
          <w:numId w:val="7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LightGBM model training and prediction functions</w:t>
      </w:r>
    </w:p>
    <w:p w:rsidR="00D22BF2" w:rsidRPr="00D22BF2" w:rsidRDefault="00D22BF2" w:rsidP="00F2320F">
      <w:pPr>
        <w:numPr>
          <w:ilvl w:val="0"/>
          <w:numId w:val="7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categorical feature handling</w:t>
      </w:r>
    </w:p>
    <w:p w:rsidR="00D22BF2" w:rsidRPr="00D22BF2" w:rsidRDefault="00D22BF2" w:rsidP="00F2320F">
      <w:pPr>
        <w:numPr>
          <w:ilvl w:val="0"/>
          <w:numId w:val="7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Target: 80% code coverage</w:t>
      </w:r>
    </w:p>
    <w:p w:rsidR="00D22BF2" w:rsidRPr="007F6522" w:rsidRDefault="00D22BF2" w:rsidP="000D03F2">
      <w:pPr>
        <w:pStyle w:val="Heading2"/>
        <w:rPr>
          <w:color w:val="F89237"/>
        </w:rPr>
      </w:pPr>
      <w:r w:rsidRPr="007F6522">
        <w:rPr>
          <w:color w:val="F89237"/>
        </w:rPr>
        <w:t>10.2 Integration Testing</w:t>
      </w:r>
    </w:p>
    <w:p w:rsidR="00D22BF2" w:rsidRPr="00D22BF2" w:rsidRDefault="00D22BF2" w:rsidP="00F2320F">
      <w:pPr>
        <w:numPr>
          <w:ilvl w:val="0"/>
          <w:numId w:val="7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data flow from data lake to model</w:t>
      </w:r>
    </w:p>
    <w:p w:rsidR="00D22BF2" w:rsidRPr="00D22BF2" w:rsidRDefault="00D22BF2" w:rsidP="00F2320F">
      <w:pPr>
        <w:numPr>
          <w:ilvl w:val="0"/>
          <w:numId w:val="7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LightGBM model + rules engine integration</w:t>
      </w:r>
    </w:p>
    <w:p w:rsidR="00D22BF2" w:rsidRPr="00D22BF2" w:rsidRDefault="00D22BF2" w:rsidP="00F2320F">
      <w:pPr>
        <w:numPr>
          <w:ilvl w:val="0"/>
          <w:numId w:val="7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API endpoints</w:t>
      </w:r>
    </w:p>
    <w:p w:rsidR="00D22BF2" w:rsidRPr="00D22BF2" w:rsidRDefault="00D22BF2" w:rsidP="00F2320F">
      <w:pPr>
        <w:numPr>
          <w:ilvl w:val="0"/>
          <w:numId w:val="7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feedback loop end-to-end</w:t>
      </w:r>
    </w:p>
    <w:p w:rsidR="00D22BF2" w:rsidRPr="00D22BF2" w:rsidRDefault="00D22BF2" w:rsidP="00F2320F">
      <w:pPr>
        <w:numPr>
          <w:ilvl w:val="0"/>
          <w:numId w:val="7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Verify categorical features pass through correctly</w:t>
      </w:r>
    </w:p>
    <w:p w:rsidR="00D22BF2" w:rsidRPr="007F6522" w:rsidRDefault="00D22BF2" w:rsidP="000D03F2">
      <w:pPr>
        <w:pStyle w:val="Heading2"/>
        <w:rPr>
          <w:color w:val="F89237"/>
        </w:rPr>
      </w:pPr>
      <w:r w:rsidRPr="007F6522">
        <w:rPr>
          <w:color w:val="F89237"/>
        </w:rPr>
        <w:t>10.3 Load Testing</w:t>
      </w:r>
    </w:p>
    <w:p w:rsidR="00D22BF2" w:rsidRPr="00D22BF2" w:rsidRDefault="00D22BF2" w:rsidP="00F2320F">
      <w:pPr>
        <w:numPr>
          <w:ilvl w:val="0"/>
          <w:numId w:val="7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Simulate 1000 concurrent users</w:t>
      </w:r>
    </w:p>
    <w:p w:rsidR="00D22BF2" w:rsidRPr="00D22BF2" w:rsidRDefault="00D22BF2" w:rsidP="00F2320F">
      <w:pPr>
        <w:numPr>
          <w:ilvl w:val="0"/>
          <w:numId w:val="7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sustained load over 1 hour</w:t>
      </w:r>
    </w:p>
    <w:p w:rsidR="00D22BF2" w:rsidRPr="00D22BF2" w:rsidRDefault="00D22BF2" w:rsidP="00F2320F">
      <w:pPr>
        <w:numPr>
          <w:ilvl w:val="0"/>
          <w:numId w:val="7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Measure response times under load</w:t>
      </w:r>
    </w:p>
    <w:p w:rsidR="00D22BF2" w:rsidRPr="00D22BF2" w:rsidRDefault="00D22BF2" w:rsidP="00F2320F">
      <w:pPr>
        <w:numPr>
          <w:ilvl w:val="0"/>
          <w:numId w:val="7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Verify LightGBM can handle concurrent inference requests</w:t>
      </w:r>
    </w:p>
    <w:p w:rsidR="00D22BF2" w:rsidRPr="00D22BF2" w:rsidRDefault="00D22BF2" w:rsidP="00F2320F">
      <w:pPr>
        <w:numPr>
          <w:ilvl w:val="0"/>
          <w:numId w:val="7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Identify bottlenecks</w:t>
      </w:r>
    </w:p>
    <w:p w:rsidR="00D22BF2" w:rsidRPr="007F6522" w:rsidRDefault="00D22BF2" w:rsidP="000D03F2">
      <w:pPr>
        <w:pStyle w:val="Heading2"/>
        <w:rPr>
          <w:color w:val="F89237"/>
        </w:rPr>
      </w:pPr>
      <w:r w:rsidRPr="007F6522">
        <w:rPr>
          <w:color w:val="F89237"/>
        </w:rPr>
        <w:t>10.4 Smoke Testing</w:t>
      </w:r>
    </w:p>
    <w:p w:rsidR="00D22BF2" w:rsidRPr="00D22BF2" w:rsidRDefault="00D22BF2" w:rsidP="00F2320F">
      <w:pPr>
        <w:numPr>
          <w:ilvl w:val="0"/>
          <w:numId w:val="7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all major features work</w:t>
      </w:r>
    </w:p>
    <w:p w:rsidR="00D22BF2" w:rsidRPr="00D22BF2" w:rsidRDefault="00D22BF2" w:rsidP="00F2320F">
      <w:pPr>
        <w:numPr>
          <w:ilvl w:val="0"/>
          <w:numId w:val="7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Quick validation after each deployment</w:t>
      </w:r>
    </w:p>
    <w:p w:rsidR="00D22BF2" w:rsidRPr="00D22BF2" w:rsidRDefault="00D22BF2" w:rsidP="00F2320F">
      <w:pPr>
        <w:numPr>
          <w:ilvl w:val="0"/>
          <w:numId w:val="7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 xml:space="preserve">Automated test suite covering: </w:t>
      </w:r>
    </w:p>
    <w:p w:rsidR="00D22BF2" w:rsidRPr="00D22BF2" w:rsidRDefault="00D22BF2" w:rsidP="00F2320F">
      <w:pPr>
        <w:numPr>
          <w:ilvl w:val="1"/>
          <w:numId w:val="7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Generate recommendations</w:t>
      </w:r>
    </w:p>
    <w:p w:rsidR="00D22BF2" w:rsidRPr="00D22BF2" w:rsidRDefault="00D22BF2" w:rsidP="00F2320F">
      <w:pPr>
        <w:numPr>
          <w:ilvl w:val="1"/>
          <w:numId w:val="7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Submit feedback</w:t>
      </w:r>
    </w:p>
    <w:p w:rsidR="00D22BF2" w:rsidRPr="00D22BF2" w:rsidRDefault="00D22BF2" w:rsidP="00F2320F">
      <w:pPr>
        <w:numPr>
          <w:ilvl w:val="1"/>
          <w:numId w:val="7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Update configurations</w:t>
      </w:r>
    </w:p>
    <w:p w:rsidR="00D22BF2" w:rsidRPr="00D22BF2" w:rsidRDefault="00D22BF2" w:rsidP="00F2320F">
      <w:pPr>
        <w:numPr>
          <w:ilvl w:val="1"/>
          <w:numId w:val="7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Generate reports</w:t>
      </w:r>
    </w:p>
    <w:p w:rsidR="00D22BF2" w:rsidRPr="00D22BF2" w:rsidRDefault="00D22BF2" w:rsidP="00F2320F">
      <w:pPr>
        <w:numPr>
          <w:ilvl w:val="1"/>
          <w:numId w:val="7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retraining</w:t>
      </w:r>
    </w:p>
    <w:p w:rsidR="00D22BF2" w:rsidRPr="007F6522" w:rsidRDefault="00D22BF2" w:rsidP="000D03F2">
      <w:pPr>
        <w:pStyle w:val="Heading2"/>
        <w:rPr>
          <w:color w:val="F89237"/>
        </w:rPr>
      </w:pPr>
      <w:r w:rsidRPr="007F6522">
        <w:rPr>
          <w:color w:val="F89237"/>
        </w:rPr>
        <w:t>10.5 User Acceptance Testing (UAT)</w:t>
      </w:r>
    </w:p>
    <w:p w:rsidR="00D22BF2" w:rsidRPr="00D22BF2" w:rsidRDefault="00D22BF2" w:rsidP="00F2320F">
      <w:pPr>
        <w:numPr>
          <w:ilvl w:val="0"/>
          <w:numId w:val="7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Involve actual service advisors</w:t>
      </w:r>
    </w:p>
    <w:p w:rsidR="00D22BF2" w:rsidRPr="00D22BF2" w:rsidRDefault="00D22BF2" w:rsidP="00F2320F">
      <w:pPr>
        <w:numPr>
          <w:ilvl w:val="0"/>
          <w:numId w:val="7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with real vehicle data</w:t>
      </w:r>
    </w:p>
    <w:p w:rsidR="00D22BF2" w:rsidRPr="00D22BF2" w:rsidRDefault="00D22BF2" w:rsidP="00F2320F">
      <w:pPr>
        <w:numPr>
          <w:ilvl w:val="0"/>
          <w:numId w:val="7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Gather feedback on usability</w:t>
      </w:r>
    </w:p>
    <w:p w:rsidR="00D22BF2" w:rsidRPr="00D22BF2" w:rsidRDefault="00D22BF2" w:rsidP="00F2320F">
      <w:pPr>
        <w:numPr>
          <w:ilvl w:val="0"/>
          <w:numId w:val="7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Validate recommendation quality</w:t>
      </w:r>
    </w:p>
    <w:p w:rsidR="00D22BF2" w:rsidRPr="00D22BF2" w:rsidRDefault="00D22BF2" w:rsidP="00F2320F">
      <w:pPr>
        <w:numPr>
          <w:ilvl w:val="0"/>
          <w:numId w:val="7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Verify recommendation reasoning is understandable</w:t>
      </w:r>
    </w:p>
    <w:p w:rsidR="00D22BF2" w:rsidRPr="007F6522" w:rsidRDefault="00D22BF2" w:rsidP="000D03F2">
      <w:pPr>
        <w:pStyle w:val="Heading2"/>
        <w:rPr>
          <w:color w:val="F89237"/>
        </w:rPr>
      </w:pPr>
      <w:r w:rsidRPr="007F6522">
        <w:rPr>
          <w:color w:val="F89237"/>
        </w:rPr>
        <w:t>10.6 Model Performance Testing</w:t>
      </w:r>
    </w:p>
    <w:p w:rsidR="00D22BF2" w:rsidRPr="00D22BF2" w:rsidRDefault="00D22BF2" w:rsidP="00557601">
      <w:pPr>
        <w:numPr>
          <w:ilvl w:val="0"/>
          <w:numId w:val="7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Compare LightGBM performance against baseline</w:t>
      </w:r>
    </w:p>
    <w:p w:rsidR="00D22BF2" w:rsidRPr="00D22BF2" w:rsidRDefault="00D22BF2" w:rsidP="00557601">
      <w:pPr>
        <w:numPr>
          <w:ilvl w:val="0"/>
          <w:numId w:val="7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Verify training completes in 30-40 minutes</w:t>
      </w:r>
    </w:p>
    <w:p w:rsidR="00D22BF2" w:rsidRPr="00D22BF2" w:rsidRDefault="00D22BF2" w:rsidP="00557601">
      <w:pPr>
        <w:numPr>
          <w:ilvl w:val="0"/>
          <w:numId w:val="7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Verify inference time &lt; 100ms per vehicle</w:t>
      </w:r>
    </w:p>
    <w:p w:rsidR="00D22BF2" w:rsidRPr="00D22BF2" w:rsidRDefault="00D22BF2" w:rsidP="00557601">
      <w:pPr>
        <w:numPr>
          <w:ilvl w:val="0"/>
          <w:numId w:val="7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Test with high-cardinality categorical features</w:t>
      </w:r>
    </w:p>
    <w:p w:rsidR="00D22BF2" w:rsidRPr="00D22BF2" w:rsidRDefault="00D22BF2" w:rsidP="00557601">
      <w:pPr>
        <w:numPr>
          <w:ilvl w:val="0"/>
          <w:numId w:val="7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Validate accuracy metrics (precision, recall &gt; 85%)</w:t>
      </w:r>
    </w:p>
    <w:p w:rsidR="00D22BF2" w:rsidRPr="007F6522" w:rsidRDefault="00D22BF2" w:rsidP="000D03F2">
      <w:pPr>
        <w:pStyle w:val="Heading1"/>
        <w:spacing w:after="0"/>
        <w:rPr>
          <w:color w:val="513E56"/>
        </w:rPr>
      </w:pPr>
      <w:r w:rsidRPr="007F6522">
        <w:rPr>
          <w:color w:val="513E56"/>
        </w:rPr>
        <w:t>11. Training and Documentation</w:t>
      </w:r>
    </w:p>
    <w:p w:rsidR="00D22BF2" w:rsidRPr="007F6522" w:rsidRDefault="00D22BF2" w:rsidP="000D03F2">
      <w:pPr>
        <w:pStyle w:val="Heading2"/>
        <w:rPr>
          <w:color w:val="F89237"/>
        </w:rPr>
      </w:pPr>
      <w:r w:rsidRPr="007F6522">
        <w:rPr>
          <w:color w:val="F89237"/>
        </w:rPr>
        <w:t>11.1 User Training (Service Advisors)</w:t>
      </w:r>
    </w:p>
    <w:p w:rsidR="00D22BF2" w:rsidRPr="007F6522" w:rsidRDefault="00D22BF2" w:rsidP="00557601">
      <w:pPr>
        <w:pStyle w:val="Heading4"/>
        <w:rPr>
          <w:rFonts w:eastAsia="Times New Roman"/>
          <w:color w:val="20A4D9"/>
        </w:rPr>
      </w:pPr>
      <w:r w:rsidRPr="007F6522">
        <w:rPr>
          <w:rFonts w:eastAsia="Times New Roman"/>
          <w:color w:val="20A4D9"/>
        </w:rPr>
        <w:t>Training Content:</w:t>
      </w:r>
    </w:p>
    <w:p w:rsidR="00D22BF2" w:rsidRPr="00D22BF2" w:rsidRDefault="00D22BF2" w:rsidP="00557601">
      <w:pPr>
        <w:numPr>
          <w:ilvl w:val="0"/>
          <w:numId w:val="7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How to view recommendations in job card</w:t>
      </w:r>
    </w:p>
    <w:p w:rsidR="00D22BF2" w:rsidRPr="00D22BF2" w:rsidRDefault="00D22BF2" w:rsidP="00557601">
      <w:pPr>
        <w:numPr>
          <w:ilvl w:val="0"/>
          <w:numId w:val="7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Understanding confidence scores (what 95% means)</w:t>
      </w:r>
    </w:p>
    <w:p w:rsidR="00D22BF2" w:rsidRPr="00D22BF2" w:rsidRDefault="00D22BF2" w:rsidP="00557601">
      <w:pPr>
        <w:numPr>
          <w:ilvl w:val="0"/>
          <w:numId w:val="7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How to accept/reject recommendations</w:t>
      </w:r>
    </w:p>
    <w:p w:rsidR="00D22BF2" w:rsidRPr="00D22BF2" w:rsidRDefault="00D22BF2" w:rsidP="00557601">
      <w:pPr>
        <w:numPr>
          <w:ilvl w:val="0"/>
          <w:numId w:val="7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What information helps improve recommendations</w:t>
      </w:r>
    </w:p>
    <w:p w:rsidR="00D22BF2" w:rsidRPr="00D22BF2" w:rsidRDefault="00D22BF2" w:rsidP="00557601">
      <w:pPr>
        <w:numPr>
          <w:ilvl w:val="0"/>
          <w:numId w:val="7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Troubleshooting common issues</w:t>
      </w:r>
    </w:p>
    <w:p w:rsidR="00D22BF2" w:rsidRPr="007F6522" w:rsidRDefault="00D22BF2" w:rsidP="00557601">
      <w:pPr>
        <w:pStyle w:val="Heading4"/>
        <w:rPr>
          <w:rFonts w:eastAsia="Times New Roman"/>
          <w:color w:val="20A4D9"/>
        </w:rPr>
      </w:pPr>
      <w:r w:rsidRPr="007F6522">
        <w:rPr>
          <w:rFonts w:eastAsia="Times New Roman"/>
          <w:color w:val="20A4D9"/>
        </w:rPr>
        <w:t>Training Format:</w:t>
      </w:r>
    </w:p>
    <w:p w:rsidR="00D22BF2" w:rsidRPr="00D22BF2" w:rsidRDefault="00D22BF2" w:rsidP="00557601">
      <w:pPr>
        <w:numPr>
          <w:ilvl w:val="0"/>
          <w:numId w:val="7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2-hour hands-on workshop</w:t>
      </w:r>
    </w:p>
    <w:p w:rsidR="00D22BF2" w:rsidRPr="00D22BF2" w:rsidRDefault="00D22BF2" w:rsidP="00557601">
      <w:pPr>
        <w:numPr>
          <w:ilvl w:val="0"/>
          <w:numId w:val="7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Training videos (15-20 minutes)</w:t>
      </w:r>
    </w:p>
    <w:p w:rsidR="00D22BF2" w:rsidRPr="00D22BF2" w:rsidRDefault="00D22BF2" w:rsidP="00557601">
      <w:pPr>
        <w:numPr>
          <w:ilvl w:val="0"/>
          <w:numId w:val="7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Quick reference guide (1-page)</w:t>
      </w:r>
    </w:p>
    <w:p w:rsidR="00D22BF2" w:rsidRPr="00D22BF2" w:rsidRDefault="00D22BF2" w:rsidP="00557601">
      <w:pPr>
        <w:numPr>
          <w:ilvl w:val="0"/>
          <w:numId w:val="7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FAQ document</w:t>
      </w:r>
    </w:p>
    <w:p w:rsidR="00D22BF2" w:rsidRPr="007F6522" w:rsidRDefault="00D22BF2" w:rsidP="000D03F2">
      <w:pPr>
        <w:pStyle w:val="Heading2"/>
        <w:rPr>
          <w:color w:val="F89237"/>
        </w:rPr>
      </w:pPr>
      <w:r w:rsidRPr="007F6522">
        <w:rPr>
          <w:color w:val="F89237"/>
        </w:rPr>
        <w:t>11.2 Admin Training</w:t>
      </w:r>
    </w:p>
    <w:p w:rsidR="00D22BF2" w:rsidRPr="007F6522" w:rsidRDefault="00D22BF2" w:rsidP="00557601">
      <w:pPr>
        <w:pStyle w:val="Heading4"/>
        <w:rPr>
          <w:rFonts w:eastAsia="Times New Roman"/>
          <w:color w:val="20A4D9"/>
        </w:rPr>
      </w:pPr>
      <w:r w:rsidRPr="007F6522">
        <w:rPr>
          <w:rFonts w:eastAsia="Times New Roman"/>
          <w:color w:val="20A4D9"/>
        </w:rPr>
        <w:t>Training Content:</w:t>
      </w:r>
    </w:p>
    <w:p w:rsidR="00D22BF2" w:rsidRPr="00D22BF2" w:rsidRDefault="00D22BF2" w:rsidP="00557601">
      <w:pPr>
        <w:numPr>
          <w:ilvl w:val="0"/>
          <w:numId w:val="8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Managing seasonal configurations</w:t>
      </w:r>
    </w:p>
    <w:p w:rsidR="00D22BF2" w:rsidRPr="00D22BF2" w:rsidRDefault="00D22BF2" w:rsidP="00557601">
      <w:pPr>
        <w:numPr>
          <w:ilvl w:val="0"/>
          <w:numId w:val="8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Managing terrain configurations</w:t>
      </w:r>
    </w:p>
    <w:p w:rsidR="00D22BF2" w:rsidRPr="00D22BF2" w:rsidRDefault="00D22BF2" w:rsidP="00557601">
      <w:pPr>
        <w:numPr>
          <w:ilvl w:val="0"/>
          <w:numId w:val="8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Understanding the feedback dashboard</w:t>
      </w:r>
    </w:p>
    <w:p w:rsidR="00D22BF2" w:rsidRPr="00D22BF2" w:rsidRDefault="00D22BF2" w:rsidP="00557601">
      <w:pPr>
        <w:numPr>
          <w:ilvl w:val="0"/>
          <w:numId w:val="8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Scheduling and monitoring retraining</w:t>
      </w:r>
    </w:p>
    <w:p w:rsidR="00D22BF2" w:rsidRPr="00D22BF2" w:rsidRDefault="00D22BF2" w:rsidP="00557601">
      <w:pPr>
        <w:numPr>
          <w:ilvl w:val="0"/>
          <w:numId w:val="8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Understanding retraining metrics (training time, accuracy improvement)</w:t>
      </w:r>
    </w:p>
    <w:p w:rsidR="00D22BF2" w:rsidRPr="00D22BF2" w:rsidRDefault="00D22BF2" w:rsidP="00557601">
      <w:pPr>
        <w:numPr>
          <w:ilvl w:val="0"/>
          <w:numId w:val="8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Generating comparison reports</w:t>
      </w:r>
    </w:p>
    <w:p w:rsidR="00D22BF2" w:rsidRPr="00D22BF2" w:rsidRDefault="00D22BF2" w:rsidP="00557601">
      <w:pPr>
        <w:numPr>
          <w:ilvl w:val="0"/>
          <w:numId w:val="8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Troubleshooting system issues</w:t>
      </w:r>
    </w:p>
    <w:p w:rsidR="00D22BF2" w:rsidRPr="007F6522" w:rsidRDefault="00D22BF2" w:rsidP="00557601">
      <w:pPr>
        <w:pStyle w:val="Heading4"/>
        <w:rPr>
          <w:rFonts w:eastAsia="Times New Roman"/>
          <w:color w:val="20A4D9"/>
        </w:rPr>
      </w:pPr>
      <w:r w:rsidRPr="007F6522">
        <w:rPr>
          <w:rFonts w:eastAsia="Times New Roman"/>
          <w:color w:val="20A4D9"/>
        </w:rPr>
        <w:t>Training Format:</w:t>
      </w:r>
    </w:p>
    <w:p w:rsidR="00D22BF2" w:rsidRPr="00D22BF2" w:rsidRDefault="00D22BF2" w:rsidP="00557601">
      <w:pPr>
        <w:numPr>
          <w:ilvl w:val="0"/>
          <w:numId w:val="8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4-hour comprehensive workshop</w:t>
      </w:r>
    </w:p>
    <w:p w:rsidR="00D22BF2" w:rsidRPr="00D22BF2" w:rsidRDefault="00D22BF2" w:rsidP="00557601">
      <w:pPr>
        <w:numPr>
          <w:ilvl w:val="0"/>
          <w:numId w:val="8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Admin user manual (20-30 pages)</w:t>
      </w:r>
    </w:p>
    <w:p w:rsidR="00D22BF2" w:rsidRPr="00D22BF2" w:rsidRDefault="00D22BF2" w:rsidP="00557601">
      <w:pPr>
        <w:numPr>
          <w:ilvl w:val="0"/>
          <w:numId w:val="8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Video tutorials for each feature</w:t>
      </w:r>
    </w:p>
    <w:p w:rsidR="00D22BF2" w:rsidRPr="00D22BF2" w:rsidRDefault="00D22BF2" w:rsidP="00557601">
      <w:pPr>
        <w:numPr>
          <w:ilvl w:val="0"/>
          <w:numId w:val="8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Support contact information</w:t>
      </w:r>
    </w:p>
    <w:p w:rsidR="00D22BF2" w:rsidRPr="007F6522" w:rsidRDefault="00D22BF2" w:rsidP="000D03F2">
      <w:pPr>
        <w:pStyle w:val="Heading2"/>
        <w:rPr>
          <w:color w:val="F89237"/>
        </w:rPr>
      </w:pPr>
      <w:r w:rsidRPr="007F6522">
        <w:rPr>
          <w:color w:val="F89237"/>
        </w:rPr>
        <w:t>11.3 Technical Documentation</w:t>
      </w:r>
    </w:p>
    <w:p w:rsidR="00D22BF2" w:rsidRPr="007F6522" w:rsidRDefault="00D22BF2" w:rsidP="00557601">
      <w:pPr>
        <w:pStyle w:val="Heading4"/>
        <w:rPr>
          <w:rFonts w:eastAsia="Times New Roman"/>
          <w:color w:val="20A4D9"/>
        </w:rPr>
      </w:pPr>
      <w:r w:rsidRPr="007F6522">
        <w:rPr>
          <w:rFonts w:eastAsia="Times New Roman"/>
          <w:color w:val="20A4D9"/>
        </w:rPr>
        <w:t>For Developers:</w:t>
      </w:r>
    </w:p>
    <w:p w:rsidR="00D22BF2" w:rsidRPr="00D22BF2" w:rsidRDefault="00D22BF2" w:rsidP="00557601">
      <w:pPr>
        <w:numPr>
          <w:ilvl w:val="0"/>
          <w:numId w:val="8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System architecture documentation</w:t>
      </w:r>
    </w:p>
    <w:p w:rsidR="00D22BF2" w:rsidRPr="00D22BF2" w:rsidRDefault="00D22BF2" w:rsidP="00557601">
      <w:pPr>
        <w:numPr>
          <w:ilvl w:val="0"/>
          <w:numId w:val="8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API documentation (Swagger/</w:t>
      </w:r>
      <w:proofErr w:type="spellStart"/>
      <w:r w:rsidRPr="00D22BF2">
        <w:rPr>
          <w:rFonts w:eastAsia="Times New Roman" w:cs="Times New Roman"/>
          <w:kern w:val="0"/>
          <w14:ligatures w14:val="none"/>
        </w:rPr>
        <w:t>OpenAPI</w:t>
      </w:r>
      <w:proofErr w:type="spellEnd"/>
      <w:r w:rsidRPr="00D22BF2">
        <w:rPr>
          <w:rFonts w:eastAsia="Times New Roman" w:cs="Times New Roman"/>
          <w:kern w:val="0"/>
          <w14:ligatures w14:val="none"/>
        </w:rPr>
        <w:t>)</w:t>
      </w:r>
    </w:p>
    <w:p w:rsidR="00D22BF2" w:rsidRPr="00D22BF2" w:rsidRDefault="00D22BF2" w:rsidP="00557601">
      <w:pPr>
        <w:numPr>
          <w:ilvl w:val="0"/>
          <w:numId w:val="8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Database schema documentation</w:t>
      </w:r>
    </w:p>
    <w:p w:rsidR="00D22BF2" w:rsidRPr="00D22BF2" w:rsidRDefault="00D22BF2" w:rsidP="00557601">
      <w:pPr>
        <w:numPr>
          <w:ilvl w:val="0"/>
          <w:numId w:val="8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Code documentation and comments</w:t>
      </w:r>
    </w:p>
    <w:p w:rsidR="00D22BF2" w:rsidRPr="00D22BF2" w:rsidRDefault="00D22BF2" w:rsidP="00557601">
      <w:pPr>
        <w:numPr>
          <w:ilvl w:val="0"/>
          <w:numId w:val="8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Deployment guide</w:t>
      </w:r>
    </w:p>
    <w:p w:rsidR="00D22BF2" w:rsidRPr="00D22BF2" w:rsidRDefault="00D22BF2" w:rsidP="00557601">
      <w:pPr>
        <w:numPr>
          <w:ilvl w:val="0"/>
          <w:numId w:val="8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Troubleshooting guide</w:t>
      </w:r>
    </w:p>
    <w:p w:rsidR="00D22BF2" w:rsidRPr="00D22BF2" w:rsidRDefault="00D22BF2" w:rsidP="00557601">
      <w:pPr>
        <w:numPr>
          <w:ilvl w:val="0"/>
          <w:numId w:val="8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LightGBM configuration guide</w:t>
      </w:r>
    </w:p>
    <w:p w:rsidR="00D22BF2" w:rsidRPr="007F6522" w:rsidRDefault="00D22BF2" w:rsidP="00557601">
      <w:pPr>
        <w:pStyle w:val="Heading4"/>
        <w:rPr>
          <w:rFonts w:eastAsia="Times New Roman"/>
          <w:color w:val="20A4D9"/>
        </w:rPr>
      </w:pPr>
      <w:r w:rsidRPr="007F6522">
        <w:rPr>
          <w:rFonts w:eastAsia="Times New Roman"/>
          <w:color w:val="20A4D9"/>
        </w:rPr>
        <w:t>For Data Scientists:</w:t>
      </w:r>
    </w:p>
    <w:p w:rsidR="00D22BF2" w:rsidRPr="00D22BF2" w:rsidRDefault="00D22BF2" w:rsidP="00557601">
      <w:pPr>
        <w:numPr>
          <w:ilvl w:val="0"/>
          <w:numId w:val="8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Feature engineering documentation</w:t>
      </w:r>
    </w:p>
    <w:p w:rsidR="00D22BF2" w:rsidRPr="00D22BF2" w:rsidRDefault="00D22BF2" w:rsidP="00557601">
      <w:pPr>
        <w:numPr>
          <w:ilvl w:val="0"/>
          <w:numId w:val="8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LightGBM model training procedures</w:t>
      </w:r>
    </w:p>
    <w:p w:rsidR="00D22BF2" w:rsidRPr="00D22BF2" w:rsidRDefault="00D22BF2" w:rsidP="00557601">
      <w:pPr>
        <w:numPr>
          <w:ilvl w:val="0"/>
          <w:numId w:val="8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Categorical feature handling best practices</w:t>
      </w:r>
    </w:p>
    <w:p w:rsidR="00D22BF2" w:rsidRPr="00D22BF2" w:rsidRDefault="00D22BF2" w:rsidP="00557601">
      <w:pPr>
        <w:numPr>
          <w:ilvl w:val="0"/>
          <w:numId w:val="8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evaluation metrics</w:t>
      </w:r>
    </w:p>
    <w:p w:rsidR="00D22BF2" w:rsidRPr="00D22BF2" w:rsidRDefault="00D22BF2" w:rsidP="00557601">
      <w:pPr>
        <w:numPr>
          <w:ilvl w:val="0"/>
          <w:numId w:val="8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Retraining procedures</w:t>
      </w:r>
    </w:p>
    <w:p w:rsidR="00D22BF2" w:rsidRPr="00D22BF2" w:rsidRDefault="00D22BF2" w:rsidP="00557601">
      <w:pPr>
        <w:numPr>
          <w:ilvl w:val="0"/>
          <w:numId w:val="8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Hyperparameter tuning guide</w:t>
      </w:r>
    </w:p>
    <w:p w:rsidR="00D22BF2" w:rsidRPr="00D22BF2" w:rsidRDefault="00D22BF2" w:rsidP="00557601">
      <w:pPr>
        <w:numPr>
          <w:ilvl w:val="0"/>
          <w:numId w:val="8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 quality checks</w:t>
      </w:r>
    </w:p>
    <w:p w:rsidR="00D22BF2" w:rsidRPr="007F6522" w:rsidRDefault="00D22BF2" w:rsidP="000D03F2">
      <w:pPr>
        <w:pStyle w:val="Heading1"/>
        <w:spacing w:after="0"/>
        <w:rPr>
          <w:color w:val="513E56"/>
        </w:rPr>
      </w:pPr>
      <w:r w:rsidRPr="007F6522">
        <w:rPr>
          <w:color w:val="513E56"/>
        </w:rPr>
        <w:lastRenderedPageBreak/>
        <w:t>12. Success Metrics</w:t>
      </w:r>
    </w:p>
    <w:p w:rsidR="00D22BF2" w:rsidRPr="007F6522" w:rsidRDefault="00D22BF2" w:rsidP="000D03F2">
      <w:pPr>
        <w:pStyle w:val="Heading2"/>
        <w:rPr>
          <w:color w:val="F89237"/>
        </w:rPr>
      </w:pPr>
      <w:r w:rsidRPr="007F6522">
        <w:rPr>
          <w:color w:val="F89237"/>
        </w:rPr>
        <w:t>12.1 System Performance Metrics</w:t>
      </w:r>
    </w:p>
    <w:p w:rsidR="00D22BF2" w:rsidRPr="00D22BF2" w:rsidRDefault="00D22BF2" w:rsidP="00557601">
      <w:pPr>
        <w:numPr>
          <w:ilvl w:val="0"/>
          <w:numId w:val="8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Recommendation acceptance rate &gt; 70%</w:t>
      </w:r>
    </w:p>
    <w:p w:rsidR="00D22BF2" w:rsidRPr="00D22BF2" w:rsidRDefault="00D22BF2" w:rsidP="00557601">
      <w:pPr>
        <w:numPr>
          <w:ilvl w:val="0"/>
          <w:numId w:val="8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Average confidence score of accepted parts &gt; 85%</w:t>
      </w:r>
    </w:p>
    <w:p w:rsidR="00D22BF2" w:rsidRPr="00D22BF2" w:rsidRDefault="00D22BF2" w:rsidP="00557601">
      <w:pPr>
        <w:numPr>
          <w:ilvl w:val="0"/>
          <w:numId w:val="8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System uptime &gt; 99.5%</w:t>
      </w:r>
    </w:p>
    <w:p w:rsidR="00D22BF2" w:rsidRPr="00D22BF2" w:rsidRDefault="00D22BF2" w:rsidP="00557601">
      <w:pPr>
        <w:numPr>
          <w:ilvl w:val="0"/>
          <w:numId w:val="8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Average response time &lt; 2 seconds</w:t>
      </w:r>
    </w:p>
    <w:p w:rsidR="00D22BF2" w:rsidRPr="00D22BF2" w:rsidRDefault="00D22BF2" w:rsidP="00557601">
      <w:pPr>
        <w:numPr>
          <w:ilvl w:val="0"/>
          <w:numId w:val="8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retraining time &lt; 45 minutes</w:t>
      </w:r>
    </w:p>
    <w:p w:rsidR="00D22BF2" w:rsidRPr="00D22BF2" w:rsidRDefault="00D22BF2" w:rsidP="00557601">
      <w:pPr>
        <w:numPr>
          <w:ilvl w:val="0"/>
          <w:numId w:val="8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Inference time &lt; 100 milliseconds</w:t>
      </w:r>
    </w:p>
    <w:p w:rsidR="00D22BF2" w:rsidRPr="007F6522" w:rsidRDefault="00D22BF2" w:rsidP="000D03F2">
      <w:pPr>
        <w:pStyle w:val="Heading2"/>
        <w:rPr>
          <w:color w:val="F89237"/>
        </w:rPr>
      </w:pPr>
      <w:r w:rsidRPr="007F6522">
        <w:rPr>
          <w:color w:val="F89237"/>
        </w:rPr>
        <w:t>12.2 Business Impact Metrics</w:t>
      </w:r>
    </w:p>
    <w:p w:rsidR="00D22BF2" w:rsidRPr="00D22BF2" w:rsidRDefault="00D22BF2" w:rsidP="00557601">
      <w:pPr>
        <w:numPr>
          <w:ilvl w:val="0"/>
          <w:numId w:val="8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Reduction in return visits for missed parts</w:t>
      </w:r>
    </w:p>
    <w:p w:rsidR="00D22BF2" w:rsidRPr="00D22BF2" w:rsidRDefault="00D22BF2" w:rsidP="00557601">
      <w:pPr>
        <w:numPr>
          <w:ilvl w:val="0"/>
          <w:numId w:val="8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Customer satisfaction improvement</w:t>
      </w:r>
    </w:p>
    <w:p w:rsidR="00D22BF2" w:rsidRPr="00D22BF2" w:rsidRDefault="00D22BF2" w:rsidP="00557601">
      <w:pPr>
        <w:numPr>
          <w:ilvl w:val="0"/>
          <w:numId w:val="8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Service advisor efficiency improvement</w:t>
      </w:r>
    </w:p>
    <w:p w:rsidR="00D22BF2" w:rsidRPr="00D22BF2" w:rsidRDefault="00D22BF2" w:rsidP="00557601">
      <w:pPr>
        <w:numPr>
          <w:ilvl w:val="0"/>
          <w:numId w:val="8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Alignment with PM schedule &gt; 80%</w:t>
      </w:r>
    </w:p>
    <w:p w:rsidR="00D22BF2" w:rsidRPr="00D22BF2" w:rsidRDefault="00D22BF2" w:rsidP="00557601">
      <w:pPr>
        <w:numPr>
          <w:ilvl w:val="0"/>
          <w:numId w:val="8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Cost optimization (appropriate parts recommended)</w:t>
      </w:r>
    </w:p>
    <w:p w:rsidR="00D22BF2" w:rsidRPr="007F6522" w:rsidRDefault="00D22BF2" w:rsidP="000D03F2">
      <w:pPr>
        <w:pStyle w:val="Heading2"/>
        <w:rPr>
          <w:color w:val="F89237"/>
        </w:rPr>
      </w:pPr>
      <w:r w:rsidRPr="007F6522">
        <w:rPr>
          <w:color w:val="F89237"/>
        </w:rPr>
        <w:t>12.3 Model Performance Metrics</w:t>
      </w:r>
    </w:p>
    <w:p w:rsidR="00D22BF2" w:rsidRPr="00D22BF2" w:rsidRDefault="00D22BF2" w:rsidP="00557601">
      <w:pPr>
        <w:numPr>
          <w:ilvl w:val="0"/>
          <w:numId w:val="8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Precision (of recommended parts, how many were needed) &gt; 85%</w:t>
      </w:r>
    </w:p>
    <w:p w:rsidR="00D22BF2" w:rsidRPr="00D22BF2" w:rsidRDefault="00D22BF2" w:rsidP="00557601">
      <w:pPr>
        <w:numPr>
          <w:ilvl w:val="0"/>
          <w:numId w:val="8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Recall (of needed parts, how many were recommended) &gt; 85%</w:t>
      </w:r>
    </w:p>
    <w:p w:rsidR="00D22BF2" w:rsidRPr="00D22BF2" w:rsidRDefault="00D22BF2" w:rsidP="00557601">
      <w:pPr>
        <w:numPr>
          <w:ilvl w:val="0"/>
          <w:numId w:val="8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Model improvement after feedback loop &gt; 5% per quarter</w:t>
      </w:r>
    </w:p>
    <w:p w:rsidR="00D22BF2" w:rsidRPr="00D22BF2" w:rsidRDefault="00D22BF2" w:rsidP="00557601">
      <w:pPr>
        <w:numPr>
          <w:ilvl w:val="0"/>
          <w:numId w:val="86"/>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Confidence calibration (95% confidence parts accepted 90-100% of time)</w:t>
      </w:r>
    </w:p>
    <w:p w:rsidR="00D22BF2" w:rsidRPr="007F6522" w:rsidRDefault="00D22BF2" w:rsidP="000D03F2">
      <w:pPr>
        <w:pStyle w:val="Heading1"/>
        <w:spacing w:after="0"/>
        <w:rPr>
          <w:color w:val="513E56"/>
        </w:rPr>
      </w:pPr>
      <w:r w:rsidRPr="007F6522">
        <w:rPr>
          <w:color w:val="513E56"/>
        </w:rPr>
        <w:t>13. Risk Management</w:t>
      </w:r>
    </w:p>
    <w:p w:rsidR="00D22BF2" w:rsidRPr="007F6522" w:rsidRDefault="00D22BF2" w:rsidP="000D03F2">
      <w:pPr>
        <w:pStyle w:val="Heading2"/>
        <w:rPr>
          <w:rFonts w:eastAsia="Times New Roman"/>
          <w:color w:val="F89237"/>
        </w:rPr>
      </w:pPr>
      <w:r w:rsidRPr="007F6522">
        <w:rPr>
          <w:rFonts w:eastAsia="Times New Roman"/>
          <w:color w:val="F89237"/>
        </w:rPr>
        <w:t>13.1 Identified Risks and Mitigation</w:t>
      </w:r>
    </w:p>
    <w:p w:rsidR="00D22BF2" w:rsidRPr="007F6522" w:rsidRDefault="00D22BF2" w:rsidP="00557601">
      <w:pPr>
        <w:pStyle w:val="Heading4"/>
        <w:rPr>
          <w:rFonts w:eastAsia="Times New Roman"/>
          <w:color w:val="20A4D9"/>
        </w:rPr>
      </w:pPr>
      <w:r w:rsidRPr="007F6522">
        <w:rPr>
          <w:rFonts w:eastAsia="Times New Roman"/>
          <w:color w:val="20A4D9"/>
        </w:rPr>
        <w:t>Risk 1: Poor Data Quality</w:t>
      </w:r>
    </w:p>
    <w:p w:rsidR="00D22BF2" w:rsidRPr="00D22BF2" w:rsidRDefault="00D22BF2" w:rsidP="00557601">
      <w:pPr>
        <w:numPr>
          <w:ilvl w:val="0"/>
          <w:numId w:val="8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Impact: Model makes bad predictions</w:t>
      </w:r>
    </w:p>
    <w:p w:rsidR="00D22BF2" w:rsidRPr="00D22BF2" w:rsidRDefault="00D22BF2" w:rsidP="00557601">
      <w:pPr>
        <w:numPr>
          <w:ilvl w:val="0"/>
          <w:numId w:val="87"/>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Mitigation: Implement data validation checks, data quality dashboard, manual review process initially</w:t>
      </w:r>
    </w:p>
    <w:p w:rsidR="00D22BF2" w:rsidRPr="007F6522" w:rsidRDefault="00D22BF2" w:rsidP="00557601">
      <w:pPr>
        <w:pStyle w:val="Heading4"/>
        <w:rPr>
          <w:rFonts w:eastAsia="Times New Roman"/>
          <w:color w:val="20A4D9"/>
        </w:rPr>
      </w:pPr>
      <w:r w:rsidRPr="007F6522">
        <w:rPr>
          <w:rFonts w:eastAsia="Times New Roman"/>
          <w:color w:val="20A4D9"/>
        </w:rPr>
        <w:t>Risk 2: Low Initial Acceptance Rate</w:t>
      </w:r>
    </w:p>
    <w:p w:rsidR="00D22BF2" w:rsidRPr="00D22BF2" w:rsidRDefault="00D22BF2" w:rsidP="00557601">
      <w:pPr>
        <w:numPr>
          <w:ilvl w:val="0"/>
          <w:numId w:val="8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Impact: Users lose trust in system</w:t>
      </w:r>
    </w:p>
    <w:p w:rsidR="00D22BF2" w:rsidRPr="00D22BF2" w:rsidRDefault="00D22BF2" w:rsidP="00557601">
      <w:pPr>
        <w:numPr>
          <w:ilvl w:val="0"/>
          <w:numId w:val="88"/>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Mitigation: Start with high confidence threshold (&gt;85%), gradually lower as model improves, extensive training</w:t>
      </w:r>
    </w:p>
    <w:p w:rsidR="00D22BF2" w:rsidRPr="007F6522" w:rsidRDefault="00D22BF2" w:rsidP="00557601">
      <w:pPr>
        <w:pStyle w:val="Heading4"/>
        <w:rPr>
          <w:rFonts w:eastAsia="Times New Roman"/>
          <w:color w:val="20A4D9"/>
        </w:rPr>
      </w:pPr>
      <w:r w:rsidRPr="007F6522">
        <w:rPr>
          <w:rFonts w:eastAsia="Times New Roman"/>
          <w:color w:val="20A4D9"/>
        </w:rPr>
        <w:t>Risk 3: Model Overfitting to Feedback</w:t>
      </w:r>
    </w:p>
    <w:p w:rsidR="00D22BF2" w:rsidRPr="00D22BF2" w:rsidRDefault="00D22BF2" w:rsidP="00557601">
      <w:pPr>
        <w:numPr>
          <w:ilvl w:val="0"/>
          <w:numId w:val="8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Impact: Model becomes too conservative or biased</w:t>
      </w:r>
    </w:p>
    <w:p w:rsidR="00D22BF2" w:rsidRPr="00D22BF2" w:rsidRDefault="00D22BF2" w:rsidP="00557601">
      <w:pPr>
        <w:numPr>
          <w:ilvl w:val="0"/>
          <w:numId w:val="8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Mitigation: Use holdout validation set, monitor multiple metrics, keep historical data in training, regular A/B testing</w:t>
      </w:r>
    </w:p>
    <w:p w:rsidR="00D22BF2" w:rsidRPr="007F6522" w:rsidRDefault="00D22BF2" w:rsidP="00557601">
      <w:pPr>
        <w:pStyle w:val="Heading4"/>
        <w:rPr>
          <w:rFonts w:eastAsia="Times New Roman"/>
          <w:color w:val="20A4D9"/>
        </w:rPr>
      </w:pPr>
      <w:r w:rsidRPr="007F6522">
        <w:rPr>
          <w:rFonts w:eastAsia="Times New Roman"/>
          <w:color w:val="20A4D9"/>
        </w:rPr>
        <w:t>Risk 4: System Performance Issues</w:t>
      </w:r>
    </w:p>
    <w:p w:rsidR="00D22BF2" w:rsidRPr="00D22BF2" w:rsidRDefault="00D22BF2" w:rsidP="00557601">
      <w:pPr>
        <w:numPr>
          <w:ilvl w:val="0"/>
          <w:numId w:val="9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Impact: Slow recommendations frustrate users</w:t>
      </w:r>
    </w:p>
    <w:p w:rsidR="00D22BF2" w:rsidRPr="00D22BF2" w:rsidRDefault="00D22BF2" w:rsidP="00557601">
      <w:pPr>
        <w:numPr>
          <w:ilvl w:val="0"/>
          <w:numId w:val="9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lastRenderedPageBreak/>
        <w:t xml:space="preserve">Mitigation: Load testing before launch, caching strategies, </w:t>
      </w:r>
      <w:proofErr w:type="spellStart"/>
      <w:r w:rsidRPr="00D22BF2">
        <w:rPr>
          <w:rFonts w:eastAsia="Times New Roman" w:cs="Times New Roman"/>
          <w:kern w:val="0"/>
          <w14:ligatures w14:val="none"/>
        </w:rPr>
        <w:t>LightGBM's</w:t>
      </w:r>
      <w:proofErr w:type="spellEnd"/>
      <w:r w:rsidRPr="00D22BF2">
        <w:rPr>
          <w:rFonts w:eastAsia="Times New Roman" w:cs="Times New Roman"/>
          <w:kern w:val="0"/>
          <w14:ligatures w14:val="none"/>
        </w:rPr>
        <w:t xml:space="preserve"> fast inference, horizontal scaling capability</w:t>
      </w:r>
    </w:p>
    <w:p w:rsidR="00D22BF2" w:rsidRPr="007F6522" w:rsidRDefault="00D22BF2" w:rsidP="00557601">
      <w:pPr>
        <w:pStyle w:val="Heading4"/>
        <w:rPr>
          <w:rFonts w:eastAsia="Times New Roman"/>
          <w:color w:val="20A4D9"/>
        </w:rPr>
      </w:pPr>
      <w:r w:rsidRPr="007F6522">
        <w:rPr>
          <w:rFonts w:eastAsia="Times New Roman"/>
          <w:color w:val="20A4D9"/>
        </w:rPr>
        <w:t>Risk 5: Incorrect Seasonal/Terrain Configurations</w:t>
      </w:r>
    </w:p>
    <w:p w:rsidR="00D22BF2" w:rsidRPr="00D22BF2" w:rsidRDefault="00D22BF2" w:rsidP="00557601">
      <w:pPr>
        <w:numPr>
          <w:ilvl w:val="0"/>
          <w:numId w:val="9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Impact: Wrong confidence adjustments</w:t>
      </w:r>
    </w:p>
    <w:p w:rsidR="00D22BF2" w:rsidRPr="00D22BF2" w:rsidRDefault="00D22BF2" w:rsidP="00557601">
      <w:pPr>
        <w:numPr>
          <w:ilvl w:val="0"/>
          <w:numId w:val="9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Mitigation: Validation rules in admin interface, approval workflow for config changes, ability to disable</w:t>
      </w:r>
    </w:p>
    <w:p w:rsidR="00D22BF2" w:rsidRPr="007F6522" w:rsidRDefault="00D22BF2" w:rsidP="00557601">
      <w:pPr>
        <w:pStyle w:val="Heading4"/>
        <w:rPr>
          <w:rFonts w:eastAsia="Times New Roman"/>
          <w:color w:val="20A4D9"/>
        </w:rPr>
      </w:pPr>
      <w:r w:rsidRPr="007F6522">
        <w:rPr>
          <w:rFonts w:eastAsia="Times New Roman"/>
          <w:color w:val="20A4D9"/>
        </w:rPr>
        <w:t>Risk 6: Categorical Feature Issues</w:t>
      </w:r>
    </w:p>
    <w:p w:rsidR="00D22BF2" w:rsidRPr="00D22BF2" w:rsidRDefault="00D22BF2" w:rsidP="00557601">
      <w:pPr>
        <w:numPr>
          <w:ilvl w:val="0"/>
          <w:numId w:val="9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Impact: Model doesn't handle new vehicle models or dealers properly</w:t>
      </w:r>
    </w:p>
    <w:p w:rsidR="00D22BF2" w:rsidRPr="00D22BF2" w:rsidRDefault="00D22BF2" w:rsidP="00557601">
      <w:pPr>
        <w:numPr>
          <w:ilvl w:val="0"/>
          <w:numId w:val="9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Mitigation: Monitor for new categorical values, set up handling for unknown categories, regular model updates</w:t>
      </w:r>
    </w:p>
    <w:p w:rsidR="00D22BF2" w:rsidRPr="007F6522" w:rsidRDefault="00D22BF2" w:rsidP="00557601">
      <w:pPr>
        <w:pStyle w:val="Heading4"/>
        <w:rPr>
          <w:rFonts w:eastAsia="Times New Roman"/>
          <w:color w:val="20A4D9"/>
        </w:rPr>
      </w:pPr>
      <w:r w:rsidRPr="007F6522">
        <w:rPr>
          <w:rFonts w:eastAsia="Times New Roman"/>
          <w:color w:val="20A4D9"/>
        </w:rPr>
        <w:t>Risk 7: Retraining Failures</w:t>
      </w:r>
    </w:p>
    <w:p w:rsidR="00D22BF2" w:rsidRPr="00D22BF2" w:rsidRDefault="00D22BF2" w:rsidP="00557601">
      <w:pPr>
        <w:numPr>
          <w:ilvl w:val="0"/>
          <w:numId w:val="9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Impact: Model doesn't improve with feedback</w:t>
      </w:r>
    </w:p>
    <w:p w:rsidR="00D22BF2" w:rsidRPr="00D22BF2" w:rsidRDefault="00D22BF2" w:rsidP="00557601">
      <w:pPr>
        <w:numPr>
          <w:ilvl w:val="0"/>
          <w:numId w:val="9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Mitigation: Automated monitoring of retraining jobs, alerts for failures, rollback capability, manual review before deployment</w:t>
      </w:r>
    </w:p>
    <w:p w:rsidR="00D22BF2" w:rsidRPr="007F6522" w:rsidRDefault="00D22BF2" w:rsidP="000D03F2">
      <w:pPr>
        <w:pStyle w:val="Heading1"/>
        <w:spacing w:after="0"/>
        <w:rPr>
          <w:color w:val="513E56"/>
        </w:rPr>
      </w:pPr>
      <w:r w:rsidRPr="007F6522">
        <w:rPr>
          <w:color w:val="513E56"/>
        </w:rPr>
        <w:t>14. Future Enhancements (Post Phase 3)</w:t>
      </w:r>
    </w:p>
    <w:p w:rsidR="00D22BF2" w:rsidRPr="007F6522" w:rsidRDefault="00D22BF2" w:rsidP="000D03F2">
      <w:pPr>
        <w:pStyle w:val="Heading2"/>
        <w:rPr>
          <w:color w:val="F89237"/>
        </w:rPr>
      </w:pPr>
      <w:r w:rsidRPr="007F6522">
        <w:rPr>
          <w:color w:val="F89237"/>
        </w:rPr>
        <w:t>14.1 Short-term (6-12 months)</w:t>
      </w:r>
    </w:p>
    <w:p w:rsidR="00D22BF2" w:rsidRPr="00D22BF2" w:rsidRDefault="00D22BF2" w:rsidP="00557601">
      <w:pPr>
        <w:numPr>
          <w:ilvl w:val="0"/>
          <w:numId w:val="9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Mobile app for service advisors</w:t>
      </w:r>
    </w:p>
    <w:p w:rsidR="00D22BF2" w:rsidRPr="00D22BF2" w:rsidRDefault="00D22BF2" w:rsidP="00557601">
      <w:pPr>
        <w:numPr>
          <w:ilvl w:val="0"/>
          <w:numId w:val="9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SMS/email notifications for customers about recommended parts</w:t>
      </w:r>
    </w:p>
    <w:p w:rsidR="00D22BF2" w:rsidRPr="00D22BF2" w:rsidRDefault="00D22BF2" w:rsidP="00557601">
      <w:pPr>
        <w:numPr>
          <w:ilvl w:val="0"/>
          <w:numId w:val="9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Integration with inventory system for parts availability</w:t>
      </w:r>
    </w:p>
    <w:p w:rsidR="00D22BF2" w:rsidRPr="00D22BF2" w:rsidRDefault="00D22BF2" w:rsidP="00557601">
      <w:pPr>
        <w:numPr>
          <w:ilvl w:val="0"/>
          <w:numId w:val="9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Predictive analytics for parts demand forecasting</w:t>
      </w:r>
    </w:p>
    <w:p w:rsidR="00D22BF2" w:rsidRPr="00D22BF2" w:rsidRDefault="00D22BF2" w:rsidP="00557601">
      <w:pPr>
        <w:numPr>
          <w:ilvl w:val="0"/>
          <w:numId w:val="9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A/B testing framework for model improvements</w:t>
      </w:r>
    </w:p>
    <w:p w:rsidR="00D22BF2" w:rsidRPr="007F6522" w:rsidRDefault="00D22BF2" w:rsidP="000D03F2">
      <w:pPr>
        <w:pStyle w:val="Heading2"/>
        <w:rPr>
          <w:color w:val="F89237"/>
        </w:rPr>
      </w:pPr>
      <w:r w:rsidRPr="007F6522">
        <w:rPr>
          <w:color w:val="F89237"/>
        </w:rPr>
        <w:t>14.2 Long-term (12-24 months)</w:t>
      </w:r>
    </w:p>
    <w:p w:rsidR="00D22BF2" w:rsidRPr="00D22BF2" w:rsidRDefault="00D22BF2" w:rsidP="00557601">
      <w:pPr>
        <w:numPr>
          <w:ilvl w:val="0"/>
          <w:numId w:val="9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Image recognition for visual inspection (photos of parts)</w:t>
      </w:r>
    </w:p>
    <w:p w:rsidR="00D22BF2" w:rsidRPr="00D22BF2" w:rsidRDefault="00D22BF2" w:rsidP="00557601">
      <w:pPr>
        <w:numPr>
          <w:ilvl w:val="0"/>
          <w:numId w:val="9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Voice input for customer complaints</w:t>
      </w:r>
    </w:p>
    <w:p w:rsidR="00D22BF2" w:rsidRPr="00D22BF2" w:rsidRDefault="00D22BF2" w:rsidP="00557601">
      <w:pPr>
        <w:numPr>
          <w:ilvl w:val="0"/>
          <w:numId w:val="9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Integration with vehicle telemetry (if available)</w:t>
      </w:r>
    </w:p>
    <w:p w:rsidR="00D22BF2" w:rsidRPr="00D22BF2" w:rsidRDefault="00D22BF2" w:rsidP="00557601">
      <w:pPr>
        <w:numPr>
          <w:ilvl w:val="0"/>
          <w:numId w:val="9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Expand to other vehicle types beyond two-wheelers</w:t>
      </w:r>
    </w:p>
    <w:p w:rsidR="00D22BF2" w:rsidRPr="00D22BF2" w:rsidRDefault="00D22BF2" w:rsidP="00557601">
      <w:pPr>
        <w:numPr>
          <w:ilvl w:val="0"/>
          <w:numId w:val="9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Multi-language support</w:t>
      </w:r>
    </w:p>
    <w:p w:rsidR="00D22BF2" w:rsidRPr="00D22BF2" w:rsidRDefault="00D22BF2" w:rsidP="00557601">
      <w:pPr>
        <w:numPr>
          <w:ilvl w:val="0"/>
          <w:numId w:val="9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Advanced ensemble models (combining LightGBM with other techniques)</w:t>
      </w:r>
    </w:p>
    <w:p w:rsidR="00D22BF2" w:rsidRPr="007F6522" w:rsidRDefault="00D22BF2" w:rsidP="000D03F2">
      <w:pPr>
        <w:pStyle w:val="Heading1"/>
        <w:spacing w:after="0"/>
        <w:rPr>
          <w:color w:val="513E56"/>
        </w:rPr>
      </w:pPr>
      <w:r w:rsidRPr="007F6522">
        <w:rPr>
          <w:color w:val="513E56"/>
        </w:rPr>
        <w:t>15. Deployment Checklist</w:t>
      </w:r>
    </w:p>
    <w:p w:rsidR="00D22BF2" w:rsidRPr="007F6522" w:rsidRDefault="00D22BF2" w:rsidP="000D03F2">
      <w:pPr>
        <w:pStyle w:val="Heading2"/>
        <w:rPr>
          <w:color w:val="F89237"/>
        </w:rPr>
      </w:pPr>
      <w:r w:rsidRPr="007F6522">
        <w:rPr>
          <w:color w:val="F89237"/>
        </w:rPr>
        <w:t>15.1 Pre-Deployment</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All code reviewed and approved</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Unit tests passing (80%+ coverage)</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Integration tests passing</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Load tests completed successfully</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LightGBM model trained and validated</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Model performance metrics meet targets (precision, recall &gt; 85%)</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Training time verified (&lt; 45 minutes)</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lastRenderedPageBreak/>
        <w:t>[ ]</w:t>
      </w:r>
      <w:proofErr w:type="gramEnd"/>
      <w:r w:rsidRPr="00D22BF2">
        <w:rPr>
          <w:rFonts w:eastAsia="Times New Roman" w:cs="Times New Roman"/>
          <w:kern w:val="0"/>
          <w14:ligatures w14:val="none"/>
        </w:rPr>
        <w:t xml:space="preserve"> Inference time verified (&lt; 100ms)</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Categorical features tested with production data</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UAT sign-off received</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Documentation completed</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Training materials prepared</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Users trained</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Backup and rollback plan ready</w:t>
      </w:r>
    </w:p>
    <w:p w:rsidR="00D22BF2" w:rsidRPr="00D22BF2"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Monitoring dashboards configured</w:t>
      </w:r>
    </w:p>
    <w:p w:rsidR="00FA07DF" w:rsidRPr="009107E1" w:rsidRDefault="00D22BF2" w:rsidP="00557601">
      <w:pPr>
        <w:numPr>
          <w:ilvl w:val="0"/>
          <w:numId w:val="96"/>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Alert rules set up</w:t>
      </w:r>
    </w:p>
    <w:p w:rsidR="00D22BF2" w:rsidRPr="007F6522" w:rsidRDefault="00D22BF2" w:rsidP="000D03F2">
      <w:pPr>
        <w:pStyle w:val="Heading2"/>
        <w:rPr>
          <w:color w:val="F89237"/>
        </w:rPr>
      </w:pPr>
      <w:r w:rsidRPr="007F6522">
        <w:rPr>
          <w:color w:val="F89237"/>
        </w:rPr>
        <w:t>15.2 Deployment Day</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Deploy during low-traffic window</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Database backup taken</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Deploy application</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Deploy LightGBM model to model registry</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Run smoke tests</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Test recommendation API with sample vehicles</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Verify monitoring working</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Enable alerts</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Notify users of go-live</w:t>
      </w:r>
    </w:p>
    <w:p w:rsidR="00D22BF2" w:rsidRPr="00D22BF2" w:rsidRDefault="00D22BF2" w:rsidP="00557601">
      <w:pPr>
        <w:numPr>
          <w:ilvl w:val="0"/>
          <w:numId w:val="97"/>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Monitor for 2 hours post-deployment</w:t>
      </w:r>
    </w:p>
    <w:p w:rsidR="00D22BF2" w:rsidRPr="007F6522" w:rsidRDefault="00D22BF2" w:rsidP="000D03F2">
      <w:pPr>
        <w:pStyle w:val="Heading2"/>
        <w:rPr>
          <w:color w:val="F89237"/>
        </w:rPr>
      </w:pPr>
      <w:r w:rsidRPr="007F6522">
        <w:rPr>
          <w:color w:val="F89237"/>
        </w:rPr>
        <w:t xml:space="preserve">15.3 </w:t>
      </w:r>
      <w:proofErr w:type="gramStart"/>
      <w:r w:rsidRPr="007F6522">
        <w:rPr>
          <w:color w:val="F89237"/>
        </w:rPr>
        <w:t>Post-Deployment</w:t>
      </w:r>
      <w:proofErr w:type="gramEnd"/>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Monitor system for 48 hours</w:t>
      </w:r>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Review error logs daily for first week</w:t>
      </w:r>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Monitor model inference times</w:t>
      </w:r>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Collect user feedback</w:t>
      </w:r>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Schedule first feedback-based retraining</w:t>
      </w:r>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Monitor retraining job completion</w:t>
      </w:r>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Schedule review meeting after 1 week</w:t>
      </w:r>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Document lessons learned</w:t>
      </w:r>
    </w:p>
    <w:p w:rsidR="00D22BF2" w:rsidRPr="00D22BF2" w:rsidRDefault="00D22BF2" w:rsidP="00557601">
      <w:pPr>
        <w:numPr>
          <w:ilvl w:val="0"/>
          <w:numId w:val="98"/>
        </w:numPr>
        <w:spacing w:after="100" w:afterAutospacing="1" w:line="240" w:lineRule="auto"/>
        <w:rPr>
          <w:rFonts w:eastAsia="Times New Roman" w:cs="Times New Roman"/>
          <w:kern w:val="0"/>
          <w14:ligatures w14:val="none"/>
        </w:rPr>
      </w:pPr>
      <w:proofErr w:type="gramStart"/>
      <w:r w:rsidRPr="00D22BF2">
        <w:rPr>
          <w:rFonts w:eastAsia="Times New Roman" w:cs="Times New Roman"/>
          <w:kern w:val="0"/>
          <w14:ligatures w14:val="none"/>
        </w:rPr>
        <w:t>[ ]</w:t>
      </w:r>
      <w:proofErr w:type="gramEnd"/>
      <w:r w:rsidRPr="00D22BF2">
        <w:rPr>
          <w:rFonts w:eastAsia="Times New Roman" w:cs="Times New Roman"/>
          <w:kern w:val="0"/>
          <w14:ligatures w14:val="none"/>
        </w:rPr>
        <w:t xml:space="preserve"> Plan first improvement sprint</w:t>
      </w:r>
    </w:p>
    <w:p w:rsidR="00D22BF2" w:rsidRPr="00D22BF2" w:rsidRDefault="00D22BF2" w:rsidP="00D22BF2">
      <w:pPr>
        <w:spacing w:line="240" w:lineRule="auto"/>
        <w:rPr>
          <w:rFonts w:eastAsia="Times New Roman" w:cs="Times New Roman"/>
          <w:kern w:val="0"/>
          <w14:ligatures w14:val="none"/>
        </w:rPr>
      </w:pPr>
    </w:p>
    <w:p w:rsidR="00D22BF2" w:rsidRPr="00632E7C" w:rsidRDefault="00D22BF2" w:rsidP="000D03F2">
      <w:pPr>
        <w:pStyle w:val="Heading1"/>
        <w:spacing w:after="0"/>
        <w:rPr>
          <w:color w:val="513E56"/>
        </w:rPr>
      </w:pPr>
      <w:r w:rsidRPr="00632E7C">
        <w:rPr>
          <w:color w:val="513E56"/>
        </w:rPr>
        <w:t>Appendix A: Glossary</w:t>
      </w:r>
    </w:p>
    <w:p w:rsidR="00D22BF2" w:rsidRPr="009107E1" w:rsidRDefault="00D22BF2" w:rsidP="00362CEA">
      <w:pPr>
        <w:pStyle w:val="ListParagraph"/>
      </w:pPr>
      <w:r w:rsidRPr="00632E7C">
        <w:rPr>
          <w:rStyle w:val="Strong"/>
          <w:color w:val="20A4D9"/>
        </w:rPr>
        <w:t xml:space="preserve">LightGBM: </w:t>
      </w:r>
      <w:r w:rsidRPr="009107E1">
        <w:t>A machine learning technique that makes fast and accurate predictions by learning patterns from data. It's especially good at handling categorical features (like vehicle models, dealer names) without converting them to numbers first.</w:t>
      </w:r>
    </w:p>
    <w:p w:rsidR="00D22BF2" w:rsidRPr="009107E1" w:rsidRDefault="00D22BF2" w:rsidP="00362CEA">
      <w:pPr>
        <w:pStyle w:val="ListParagraph"/>
      </w:pPr>
      <w:r w:rsidRPr="00632E7C">
        <w:rPr>
          <w:rStyle w:val="Strong"/>
          <w:color w:val="20A4D9"/>
        </w:rPr>
        <w:t>EMA (Exponential Moving Average):</w:t>
      </w:r>
      <w:r w:rsidRPr="00632E7C">
        <w:rPr>
          <w:color w:val="20A4D9"/>
        </w:rPr>
        <w:t xml:space="preserve"> </w:t>
      </w:r>
      <w:r w:rsidRPr="009107E1">
        <w:t>A calculation that gives more importance to recent service patterns to predict vehicle usage</w:t>
      </w:r>
    </w:p>
    <w:p w:rsidR="00D22BF2" w:rsidRPr="009107E1" w:rsidRDefault="00D22BF2" w:rsidP="00362CEA">
      <w:pPr>
        <w:pStyle w:val="ListParagraph"/>
      </w:pPr>
      <w:r w:rsidRPr="00632E7C">
        <w:rPr>
          <w:rStyle w:val="Strong"/>
          <w:color w:val="20A4D9"/>
        </w:rPr>
        <w:t>Confidence Score:</w:t>
      </w:r>
      <w:r w:rsidRPr="00632E7C">
        <w:rPr>
          <w:color w:val="20A4D9"/>
        </w:rPr>
        <w:t xml:space="preserve"> </w:t>
      </w:r>
      <w:r w:rsidRPr="009107E1">
        <w:t>A number (0-100%) showing how certain the system is that a part needs replacement</w:t>
      </w:r>
    </w:p>
    <w:p w:rsidR="00D22BF2" w:rsidRPr="009107E1" w:rsidRDefault="00D22BF2" w:rsidP="00362CEA">
      <w:pPr>
        <w:pStyle w:val="ListParagraph"/>
      </w:pPr>
      <w:r w:rsidRPr="00632E7C">
        <w:rPr>
          <w:rStyle w:val="Strong"/>
          <w:color w:val="20A4D9"/>
        </w:rPr>
        <w:t>Feature Engineering:</w:t>
      </w:r>
      <w:r w:rsidRPr="00632E7C">
        <w:rPr>
          <w:color w:val="20A4D9"/>
        </w:rPr>
        <w:t xml:space="preserve"> </w:t>
      </w:r>
      <w:r w:rsidRPr="009107E1">
        <w:t>Creating useful information from raw data that helps the model learn better</w:t>
      </w:r>
    </w:p>
    <w:p w:rsidR="00D22BF2" w:rsidRPr="009107E1" w:rsidRDefault="00D22BF2" w:rsidP="00362CEA">
      <w:pPr>
        <w:pStyle w:val="ListParagraph"/>
      </w:pPr>
      <w:r w:rsidRPr="00632E7C">
        <w:rPr>
          <w:rStyle w:val="Strong"/>
          <w:color w:val="20A4D9"/>
        </w:rPr>
        <w:lastRenderedPageBreak/>
        <w:t>Categorical Feature:</w:t>
      </w:r>
      <w:r w:rsidRPr="00632E7C">
        <w:rPr>
          <w:color w:val="20A4D9"/>
        </w:rPr>
        <w:t xml:space="preserve"> </w:t>
      </w:r>
      <w:r w:rsidRPr="009107E1">
        <w:t xml:space="preserve">A feature with distinct categories (like vehicle model: Pulsar 150, </w:t>
      </w:r>
      <w:proofErr w:type="spellStart"/>
      <w:r w:rsidRPr="009107E1">
        <w:t>Dominar</w:t>
      </w:r>
      <w:proofErr w:type="spellEnd"/>
      <w:r w:rsidRPr="009107E1">
        <w:t xml:space="preserve"> 400) rather than numbers</w:t>
      </w:r>
    </w:p>
    <w:p w:rsidR="00D22BF2" w:rsidRPr="009107E1" w:rsidRDefault="00D22BF2" w:rsidP="00362CEA">
      <w:pPr>
        <w:pStyle w:val="ListParagraph"/>
      </w:pPr>
      <w:r w:rsidRPr="00632E7C">
        <w:rPr>
          <w:rStyle w:val="Strong"/>
          <w:color w:val="20A4D9"/>
        </w:rPr>
        <w:t>Feedback Loop:</w:t>
      </w:r>
      <w:r w:rsidRPr="00632E7C">
        <w:rPr>
          <w:color w:val="20A4D9"/>
        </w:rPr>
        <w:t xml:space="preserve"> </w:t>
      </w:r>
      <w:r w:rsidRPr="009107E1">
        <w:t>Process where the system learns from whether recommendations were accepted or rejected</w:t>
      </w:r>
    </w:p>
    <w:p w:rsidR="00D22BF2" w:rsidRPr="009107E1" w:rsidRDefault="00D22BF2" w:rsidP="00362CEA">
      <w:pPr>
        <w:pStyle w:val="ListParagraph"/>
      </w:pPr>
      <w:r w:rsidRPr="00632E7C">
        <w:rPr>
          <w:rStyle w:val="Strong"/>
          <w:color w:val="20A4D9"/>
        </w:rPr>
        <w:t>Data Lake:</w:t>
      </w:r>
      <w:r w:rsidRPr="00632E7C">
        <w:rPr>
          <w:color w:val="20A4D9"/>
        </w:rPr>
        <w:t xml:space="preserve"> </w:t>
      </w:r>
      <w:r w:rsidRPr="009107E1">
        <w:t>Central storage where all raw data is kept</w:t>
      </w:r>
    </w:p>
    <w:p w:rsidR="00D22BF2" w:rsidRPr="009107E1" w:rsidRDefault="00D22BF2" w:rsidP="00362CEA">
      <w:pPr>
        <w:pStyle w:val="ListParagraph"/>
      </w:pPr>
      <w:r w:rsidRPr="00632E7C">
        <w:rPr>
          <w:rStyle w:val="Strong"/>
          <w:color w:val="20A4D9"/>
        </w:rPr>
        <w:t>Job Card:</w:t>
      </w:r>
      <w:r w:rsidRPr="00632E7C">
        <w:rPr>
          <w:color w:val="20A4D9"/>
        </w:rPr>
        <w:t xml:space="preserve"> </w:t>
      </w:r>
      <w:r w:rsidRPr="009107E1">
        <w:t>Record of service work done on a vehicle</w:t>
      </w:r>
    </w:p>
    <w:p w:rsidR="00D22BF2" w:rsidRPr="009107E1" w:rsidRDefault="00D22BF2" w:rsidP="00362CEA">
      <w:pPr>
        <w:pStyle w:val="ListParagraph"/>
      </w:pPr>
      <w:r w:rsidRPr="00632E7C">
        <w:rPr>
          <w:rStyle w:val="Strong"/>
          <w:color w:val="20A4D9"/>
        </w:rPr>
        <w:t>PM Schedule:</w:t>
      </w:r>
      <w:r w:rsidRPr="00632E7C">
        <w:rPr>
          <w:color w:val="20A4D9"/>
        </w:rPr>
        <w:t xml:space="preserve"> </w:t>
      </w:r>
      <w:r w:rsidRPr="009107E1">
        <w:t>Preventive Maintenance schedule defined by the manufacturer (Bajaj)</w:t>
      </w:r>
    </w:p>
    <w:p w:rsidR="00D22BF2" w:rsidRPr="009107E1" w:rsidRDefault="00D22BF2" w:rsidP="00362CEA">
      <w:pPr>
        <w:pStyle w:val="ListParagraph"/>
      </w:pPr>
      <w:r w:rsidRPr="00632E7C">
        <w:rPr>
          <w:rStyle w:val="Strong"/>
          <w:color w:val="20A4D9"/>
        </w:rPr>
        <w:t>AUC-ROC:</w:t>
      </w:r>
      <w:r w:rsidRPr="00632E7C">
        <w:rPr>
          <w:color w:val="20A4D9"/>
        </w:rPr>
        <w:t xml:space="preserve"> </w:t>
      </w:r>
      <w:r w:rsidRPr="009107E1">
        <w:t>A measure of how well the model distinguishes between parts that need replacement vs those that don't (higher is better, target &gt; 0.85)</w:t>
      </w:r>
    </w:p>
    <w:p w:rsidR="00D22BF2" w:rsidRPr="009107E1" w:rsidRDefault="00D22BF2" w:rsidP="00362CEA">
      <w:pPr>
        <w:pStyle w:val="ListParagraph"/>
      </w:pPr>
      <w:r w:rsidRPr="00632E7C">
        <w:rPr>
          <w:rStyle w:val="Strong"/>
          <w:color w:val="20A4D9"/>
        </w:rPr>
        <w:t>Precision:</w:t>
      </w:r>
      <w:r w:rsidRPr="00632E7C">
        <w:rPr>
          <w:color w:val="20A4D9"/>
        </w:rPr>
        <w:t xml:space="preserve"> </w:t>
      </w:r>
      <w:r w:rsidRPr="009107E1">
        <w:t>Of the parts recommended, what percentage were actually needed</w:t>
      </w:r>
    </w:p>
    <w:p w:rsidR="00D22BF2" w:rsidRPr="009107E1" w:rsidRDefault="00D22BF2" w:rsidP="00362CEA">
      <w:pPr>
        <w:pStyle w:val="ListParagraph"/>
      </w:pPr>
      <w:r w:rsidRPr="00632E7C">
        <w:rPr>
          <w:rStyle w:val="Strong"/>
          <w:color w:val="20A4D9"/>
        </w:rPr>
        <w:t>Recall:</w:t>
      </w:r>
      <w:r w:rsidRPr="00632E7C">
        <w:rPr>
          <w:color w:val="20A4D9"/>
        </w:rPr>
        <w:t xml:space="preserve"> </w:t>
      </w:r>
      <w:r w:rsidRPr="009107E1">
        <w:t>Of the parts that were needed, what percentage did the model recommend</w:t>
      </w:r>
    </w:p>
    <w:p w:rsidR="00D22BF2" w:rsidRPr="00D22BF2" w:rsidRDefault="00D22BF2" w:rsidP="00D22BF2">
      <w:pPr>
        <w:spacing w:line="240" w:lineRule="auto"/>
        <w:rPr>
          <w:rFonts w:eastAsia="Times New Roman" w:cs="Times New Roman"/>
          <w:kern w:val="0"/>
          <w14:ligatures w14:val="none"/>
        </w:rPr>
      </w:pPr>
    </w:p>
    <w:p w:rsidR="00D22BF2" w:rsidRPr="00632E7C" w:rsidRDefault="00D22BF2" w:rsidP="000D03F2">
      <w:pPr>
        <w:pStyle w:val="Heading1"/>
        <w:spacing w:after="0"/>
        <w:rPr>
          <w:color w:val="513E56"/>
        </w:rPr>
      </w:pPr>
      <w:r w:rsidRPr="00632E7C">
        <w:rPr>
          <w:color w:val="513E56"/>
        </w:rPr>
        <w:t>Appendix B: LightGBM Technical Details</w:t>
      </w:r>
    </w:p>
    <w:p w:rsidR="00D22BF2" w:rsidRPr="00632E7C" w:rsidRDefault="00D22BF2" w:rsidP="000D03F2">
      <w:pPr>
        <w:pStyle w:val="Heading2"/>
        <w:spacing w:before="0"/>
        <w:rPr>
          <w:color w:val="F89237"/>
        </w:rPr>
      </w:pPr>
      <w:r w:rsidRPr="00632E7C">
        <w:rPr>
          <w:color w:val="F89237"/>
        </w:rPr>
        <w:t>Why LightGBM for This Project</w:t>
      </w:r>
    </w:p>
    <w:p w:rsidR="00D22BF2" w:rsidRPr="00632E7C" w:rsidRDefault="00D22BF2" w:rsidP="00362CEA">
      <w:pPr>
        <w:pStyle w:val="Heading2"/>
        <w:rPr>
          <w:rFonts w:asciiTheme="minorHAnsi" w:eastAsia="Times New Roman" w:hAnsiTheme="minorHAnsi"/>
          <w:color w:val="20A4D9"/>
        </w:rPr>
      </w:pPr>
      <w:r w:rsidRPr="00632E7C">
        <w:rPr>
          <w:rFonts w:asciiTheme="minorHAnsi" w:eastAsia="Times New Roman" w:hAnsiTheme="minorHAnsi"/>
          <w:color w:val="20A4D9"/>
        </w:rPr>
        <w:t>1. Native Categorical Support</w:t>
      </w:r>
    </w:p>
    <w:p w:rsidR="00D22BF2" w:rsidRPr="00D22BF2" w:rsidRDefault="00D22BF2" w:rsidP="00362CEA">
      <w:pPr>
        <w:numPr>
          <w:ilvl w:val="0"/>
          <w:numId w:val="9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No need to convert vehicle models, dealer codes, regions into numbers</w:t>
      </w:r>
    </w:p>
    <w:p w:rsidR="00D22BF2" w:rsidRPr="00D22BF2" w:rsidRDefault="00D22BF2" w:rsidP="00362CEA">
      <w:pPr>
        <w:numPr>
          <w:ilvl w:val="0"/>
          <w:numId w:val="9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Simpler feature engineering</w:t>
      </w:r>
    </w:p>
    <w:p w:rsidR="00D22BF2" w:rsidRPr="00D22BF2" w:rsidRDefault="00D22BF2" w:rsidP="00362CEA">
      <w:pPr>
        <w:numPr>
          <w:ilvl w:val="0"/>
          <w:numId w:val="99"/>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Reduces feature space from 300+ to ~50 features</w:t>
      </w:r>
    </w:p>
    <w:p w:rsidR="00D22BF2" w:rsidRPr="00632E7C" w:rsidRDefault="00D22BF2" w:rsidP="00362CEA">
      <w:pPr>
        <w:pStyle w:val="Heading2"/>
        <w:rPr>
          <w:rFonts w:asciiTheme="minorHAnsi" w:eastAsia="Times New Roman" w:hAnsiTheme="minorHAnsi"/>
          <w:color w:val="20A4D9"/>
        </w:rPr>
      </w:pPr>
      <w:r w:rsidRPr="00632E7C">
        <w:rPr>
          <w:rFonts w:asciiTheme="minorHAnsi" w:eastAsia="Times New Roman" w:hAnsiTheme="minorHAnsi"/>
          <w:color w:val="20A4D9"/>
        </w:rPr>
        <w:t>2. Fast Training</w:t>
      </w:r>
    </w:p>
    <w:p w:rsidR="00D22BF2" w:rsidRPr="00D22BF2" w:rsidRDefault="00D22BF2" w:rsidP="00362CEA">
      <w:pPr>
        <w:numPr>
          <w:ilvl w:val="0"/>
          <w:numId w:val="10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Completes in 30-40 minutes vs 3-4 hours with alternatives</w:t>
      </w:r>
    </w:p>
    <w:p w:rsidR="00D22BF2" w:rsidRPr="00D22BF2" w:rsidRDefault="00D22BF2" w:rsidP="00362CEA">
      <w:pPr>
        <w:numPr>
          <w:ilvl w:val="0"/>
          <w:numId w:val="10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Enables daily retraining based on feedback</w:t>
      </w:r>
    </w:p>
    <w:p w:rsidR="00D22BF2" w:rsidRPr="00D22BF2" w:rsidRDefault="00D22BF2" w:rsidP="00362CEA">
      <w:pPr>
        <w:numPr>
          <w:ilvl w:val="0"/>
          <w:numId w:val="100"/>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Uses histogram-based algorithm for speed</w:t>
      </w:r>
    </w:p>
    <w:p w:rsidR="00D22BF2" w:rsidRPr="00632E7C" w:rsidRDefault="00D22BF2" w:rsidP="00362CEA">
      <w:pPr>
        <w:pStyle w:val="Heading2"/>
        <w:rPr>
          <w:rFonts w:asciiTheme="minorHAnsi" w:eastAsia="Times New Roman" w:hAnsiTheme="minorHAnsi"/>
          <w:color w:val="20A4D9"/>
        </w:rPr>
      </w:pPr>
      <w:r w:rsidRPr="00632E7C">
        <w:rPr>
          <w:rFonts w:asciiTheme="minorHAnsi" w:eastAsia="Times New Roman" w:hAnsiTheme="minorHAnsi"/>
          <w:color w:val="20A4D9"/>
        </w:rPr>
        <w:t>3. Fast Inference</w:t>
      </w:r>
    </w:p>
    <w:p w:rsidR="00D22BF2" w:rsidRPr="00D22BF2" w:rsidRDefault="00D22BF2" w:rsidP="00362CEA">
      <w:pPr>
        <w:numPr>
          <w:ilvl w:val="0"/>
          <w:numId w:val="10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50-80ms per vehicle prediction</w:t>
      </w:r>
    </w:p>
    <w:p w:rsidR="00D22BF2" w:rsidRPr="00D22BF2" w:rsidRDefault="00D22BF2" w:rsidP="00362CEA">
      <w:pPr>
        <w:numPr>
          <w:ilvl w:val="0"/>
          <w:numId w:val="10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Can handle 500 concurrent requests efficiently</w:t>
      </w:r>
    </w:p>
    <w:p w:rsidR="00D22BF2" w:rsidRPr="00D22BF2" w:rsidRDefault="00D22BF2" w:rsidP="00362CEA">
      <w:pPr>
        <w:numPr>
          <w:ilvl w:val="0"/>
          <w:numId w:val="101"/>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Lower memory usage (8GB vs 16GB per server)</w:t>
      </w:r>
    </w:p>
    <w:p w:rsidR="00D22BF2" w:rsidRPr="00632E7C" w:rsidRDefault="00D22BF2" w:rsidP="00362CEA">
      <w:pPr>
        <w:pStyle w:val="Heading2"/>
        <w:rPr>
          <w:rFonts w:asciiTheme="minorHAnsi" w:eastAsia="Times New Roman" w:hAnsiTheme="minorHAnsi"/>
          <w:color w:val="20A4D9"/>
        </w:rPr>
      </w:pPr>
      <w:r w:rsidRPr="00632E7C">
        <w:rPr>
          <w:rFonts w:asciiTheme="minorHAnsi" w:eastAsia="Times New Roman" w:hAnsiTheme="minorHAnsi"/>
          <w:color w:val="20A4D9"/>
        </w:rPr>
        <w:t>4. Leaf-wise Growth</w:t>
      </w:r>
    </w:p>
    <w:p w:rsidR="00D22BF2" w:rsidRPr="00D22BF2" w:rsidRDefault="00D22BF2" w:rsidP="00362CEA">
      <w:pPr>
        <w:numPr>
          <w:ilvl w:val="0"/>
          <w:numId w:val="10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Better accuracy on complex patterns</w:t>
      </w:r>
    </w:p>
    <w:p w:rsidR="00D22BF2" w:rsidRPr="00D22BF2" w:rsidRDefault="00D22BF2" w:rsidP="00362CEA">
      <w:pPr>
        <w:numPr>
          <w:ilvl w:val="0"/>
          <w:numId w:val="10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Good with sparse data (vehicles with limited history)</w:t>
      </w:r>
    </w:p>
    <w:p w:rsidR="00D22BF2" w:rsidRPr="00D22BF2" w:rsidRDefault="00D22BF2" w:rsidP="00362CEA">
      <w:pPr>
        <w:numPr>
          <w:ilvl w:val="0"/>
          <w:numId w:val="102"/>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Learns hierarchical relationships in categorical features</w:t>
      </w:r>
    </w:p>
    <w:p w:rsidR="00D22BF2" w:rsidRPr="00632E7C" w:rsidRDefault="00D22BF2" w:rsidP="00362CEA">
      <w:pPr>
        <w:pStyle w:val="Heading2"/>
        <w:rPr>
          <w:rFonts w:asciiTheme="minorHAnsi" w:eastAsia="Times New Roman" w:hAnsiTheme="minorHAnsi"/>
          <w:color w:val="20A4D9"/>
        </w:rPr>
      </w:pPr>
      <w:r w:rsidRPr="00632E7C">
        <w:rPr>
          <w:rFonts w:asciiTheme="minorHAnsi" w:eastAsia="Times New Roman" w:hAnsiTheme="minorHAnsi"/>
          <w:color w:val="20A4D9"/>
        </w:rPr>
        <w:t>5. Production Ready</w:t>
      </w:r>
    </w:p>
    <w:p w:rsidR="00D22BF2" w:rsidRPr="00D22BF2" w:rsidRDefault="00D22BF2" w:rsidP="00362CEA">
      <w:pPr>
        <w:numPr>
          <w:ilvl w:val="0"/>
          <w:numId w:val="10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Stable and widely used in industry</w:t>
      </w:r>
    </w:p>
    <w:p w:rsidR="00D22BF2" w:rsidRPr="00D22BF2" w:rsidRDefault="00D22BF2" w:rsidP="00362CEA">
      <w:pPr>
        <w:numPr>
          <w:ilvl w:val="0"/>
          <w:numId w:val="10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Good documentation and community support</w:t>
      </w:r>
    </w:p>
    <w:p w:rsidR="00362CEA" w:rsidRPr="000D03F2" w:rsidRDefault="00D22BF2" w:rsidP="00362CEA">
      <w:pPr>
        <w:numPr>
          <w:ilvl w:val="0"/>
          <w:numId w:val="103"/>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Easy to deploy and maintain</w:t>
      </w:r>
    </w:p>
    <w:p w:rsidR="00D22BF2" w:rsidRPr="00632E7C" w:rsidRDefault="00D22BF2" w:rsidP="00362CEA">
      <w:pPr>
        <w:pStyle w:val="Heading3"/>
        <w:rPr>
          <w:rFonts w:asciiTheme="minorHAnsi" w:eastAsia="Times New Roman" w:hAnsiTheme="minorHAnsi"/>
          <w:color w:val="20A4D9"/>
        </w:rPr>
      </w:pPr>
      <w:r w:rsidRPr="00632E7C">
        <w:rPr>
          <w:rFonts w:asciiTheme="minorHAnsi" w:eastAsia="Times New Roman" w:hAnsiTheme="minorHAnsi"/>
          <w:color w:val="20A4D9"/>
        </w:rPr>
        <w:t>Key Configuration Parameters</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b/>
          <w:bCs/>
          <w:color w:val="DCC6E0"/>
          <w:sz w:val="17"/>
          <w:szCs w:val="17"/>
        </w:rPr>
        <w:t>params</w:t>
      </w:r>
      <w:r w:rsidRPr="009107E1">
        <w:rPr>
          <w:rFonts w:asciiTheme="minorHAnsi" w:hAnsiTheme="minorHAnsi" w:cs="Consolas"/>
          <w:color w:val="F8F8F2"/>
          <w:sz w:val="17"/>
          <w:szCs w:val="17"/>
        </w:rPr>
        <w:t xml:space="preserve"> = {</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'objective'</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'binary</w:t>
      </w:r>
      <w:proofErr w:type="gramStart"/>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proofErr w:type="gramEnd"/>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 Classification task</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lastRenderedPageBreak/>
        <w:t xml:space="preserve">    </w:t>
      </w:r>
      <w:r w:rsidRPr="009107E1">
        <w:rPr>
          <w:rFonts w:asciiTheme="minorHAnsi" w:hAnsiTheme="minorHAnsi" w:cs="Consolas"/>
          <w:color w:val="ABE338"/>
          <w:sz w:val="17"/>
          <w:szCs w:val="17"/>
        </w:rPr>
        <w:t>'metric'</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r w:rsidRPr="009107E1">
        <w:rPr>
          <w:rFonts w:asciiTheme="minorHAnsi" w:hAnsiTheme="minorHAnsi" w:cs="Consolas"/>
          <w:color w:val="ABE338"/>
          <w:sz w:val="17"/>
          <w:szCs w:val="17"/>
        </w:rPr>
        <w:t>auc</w:t>
      </w:r>
      <w:proofErr w:type="spellEnd"/>
      <w:proofErr w:type="gramStart"/>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proofErr w:type="gramEnd"/>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 Evaluation metric</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num</w:t>
      </w:r>
      <w:proofErr w:type="gramEnd"/>
      <w:r w:rsidRPr="009107E1">
        <w:rPr>
          <w:rFonts w:asciiTheme="minorHAnsi" w:hAnsiTheme="minorHAnsi" w:cs="Consolas"/>
          <w:color w:val="ABE338"/>
          <w:sz w:val="17"/>
          <w:szCs w:val="17"/>
        </w:rPr>
        <w:t>_leaves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proofErr w:type="gramStart"/>
      <w:r w:rsidRPr="009107E1">
        <w:rPr>
          <w:rFonts w:asciiTheme="minorHAnsi" w:hAnsiTheme="minorHAnsi" w:cs="Consolas"/>
          <w:color w:val="ABE338"/>
          <w:sz w:val="17"/>
          <w:szCs w:val="17"/>
        </w:rPr>
        <w:t>31</w:t>
      </w:r>
      <w:r w:rsidRPr="009107E1">
        <w:rPr>
          <w:rFonts w:asciiTheme="minorHAnsi" w:hAnsiTheme="minorHAnsi" w:cs="Consolas"/>
          <w:color w:val="F8F8F2"/>
          <w:sz w:val="17"/>
          <w:szCs w:val="17"/>
        </w:rPr>
        <w:t xml:space="preserve">,   </w:t>
      </w:r>
      <w:proofErr w:type="gramEnd"/>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 Model complexity</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learning</w:t>
      </w:r>
      <w:proofErr w:type="gramEnd"/>
      <w:r w:rsidRPr="009107E1">
        <w:rPr>
          <w:rFonts w:asciiTheme="minorHAnsi" w:hAnsiTheme="minorHAnsi" w:cs="Consolas"/>
          <w:color w:val="ABE338"/>
          <w:sz w:val="17"/>
          <w:szCs w:val="17"/>
        </w:rPr>
        <w:t>_rate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0.05</w:t>
      </w:r>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 Step size</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feature</w:t>
      </w:r>
      <w:proofErr w:type="gramEnd"/>
      <w:r w:rsidRPr="009107E1">
        <w:rPr>
          <w:rFonts w:asciiTheme="minorHAnsi" w:hAnsiTheme="minorHAnsi" w:cs="Consolas"/>
          <w:color w:val="ABE338"/>
          <w:sz w:val="17"/>
          <w:szCs w:val="17"/>
        </w:rPr>
        <w:t>_fraction</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0.8</w:t>
      </w:r>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 Prevent overfitting</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bagging</w:t>
      </w:r>
      <w:proofErr w:type="gramEnd"/>
      <w:r w:rsidRPr="009107E1">
        <w:rPr>
          <w:rFonts w:asciiTheme="minorHAnsi" w:hAnsiTheme="minorHAnsi" w:cs="Consolas"/>
          <w:color w:val="ABE338"/>
          <w:sz w:val="17"/>
          <w:szCs w:val="17"/>
        </w:rPr>
        <w:t>_fraction</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0.8</w:t>
      </w:r>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 Prevent overfitting</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min</w:t>
      </w:r>
      <w:proofErr w:type="gramEnd"/>
      <w:r w:rsidRPr="009107E1">
        <w:rPr>
          <w:rFonts w:asciiTheme="minorHAnsi" w:hAnsiTheme="minorHAnsi" w:cs="Consolas"/>
          <w:color w:val="ABE338"/>
          <w:sz w:val="17"/>
          <w:szCs w:val="17"/>
        </w:rPr>
        <w:t>_child_samples</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proofErr w:type="gramStart"/>
      <w:r w:rsidRPr="009107E1">
        <w:rPr>
          <w:rFonts w:asciiTheme="minorHAnsi" w:hAnsiTheme="minorHAnsi" w:cs="Consolas"/>
          <w:color w:val="ABE338"/>
          <w:sz w:val="17"/>
          <w:szCs w:val="17"/>
        </w:rPr>
        <w:t>20</w:t>
      </w:r>
      <w:r w:rsidRPr="009107E1">
        <w:rPr>
          <w:rFonts w:asciiTheme="minorHAnsi" w:hAnsiTheme="minorHAnsi" w:cs="Consolas"/>
          <w:color w:val="F8F8F2"/>
          <w:sz w:val="17"/>
          <w:szCs w:val="17"/>
        </w:rPr>
        <w:t xml:space="preserve">,   </w:t>
      </w:r>
      <w:proofErr w:type="gramEnd"/>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 Minimum data per leaf</w:t>
      </w:r>
    </w:p>
    <w:p w:rsidR="00FA07DF" w:rsidRPr="009107E1" w:rsidRDefault="00FA07DF">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t xml:space="preserve">    </w:t>
      </w:r>
      <w:r w:rsidRPr="009107E1">
        <w:rPr>
          <w:rFonts w:asciiTheme="minorHAnsi" w:hAnsiTheme="minorHAnsi" w:cs="Consolas"/>
          <w:color w:val="ABE338"/>
          <w:sz w:val="17"/>
          <w:szCs w:val="17"/>
        </w:rPr>
        <w:t>'</w:t>
      </w:r>
      <w:proofErr w:type="spellStart"/>
      <w:proofErr w:type="gramStart"/>
      <w:r w:rsidRPr="009107E1">
        <w:rPr>
          <w:rFonts w:asciiTheme="minorHAnsi" w:hAnsiTheme="minorHAnsi" w:cs="Consolas"/>
          <w:color w:val="ABE338"/>
          <w:sz w:val="17"/>
          <w:szCs w:val="17"/>
        </w:rPr>
        <w:t>categorical</w:t>
      </w:r>
      <w:proofErr w:type="gramEnd"/>
      <w:r w:rsidRPr="009107E1">
        <w:rPr>
          <w:rFonts w:asciiTheme="minorHAnsi" w:hAnsiTheme="minorHAnsi" w:cs="Consolas"/>
          <w:color w:val="ABE338"/>
          <w:sz w:val="17"/>
          <w:szCs w:val="17"/>
        </w:rPr>
        <w:t>_feature</w:t>
      </w:r>
      <w:proofErr w:type="spellEnd"/>
      <w:r w:rsidRPr="009107E1">
        <w:rPr>
          <w:rFonts w:asciiTheme="minorHAnsi" w:hAnsiTheme="minorHAnsi" w:cs="Consolas"/>
          <w:color w:val="ABE338"/>
          <w:sz w:val="17"/>
          <w:szCs w:val="17"/>
        </w:rPr>
        <w:t>'</w:t>
      </w:r>
      <w:r w:rsidRPr="009107E1">
        <w:rPr>
          <w:rFonts w:asciiTheme="minorHAnsi" w:hAnsiTheme="minorHAnsi" w:cs="Consolas"/>
          <w:color w:val="F8F8F2"/>
          <w:sz w:val="17"/>
          <w:szCs w:val="17"/>
        </w:rPr>
        <w:t xml:space="preserve">: </w:t>
      </w:r>
      <w:proofErr w:type="gramStart"/>
      <w:r w:rsidRPr="009107E1">
        <w:rPr>
          <w:rFonts w:asciiTheme="minorHAnsi" w:hAnsiTheme="minorHAnsi" w:cs="Consolas"/>
          <w:color w:val="F8F8F2"/>
          <w:sz w:val="17"/>
          <w:szCs w:val="17"/>
        </w:rPr>
        <w:t xml:space="preserve">[...]  </w:t>
      </w:r>
      <w:r w:rsidRPr="009107E1">
        <w:rPr>
          <w:rFonts w:asciiTheme="minorHAnsi" w:hAnsiTheme="minorHAnsi" w:cs="Consolas"/>
          <w:color w:val="D4D0AB"/>
          <w:sz w:val="17"/>
          <w:szCs w:val="17"/>
        </w:rPr>
        <w:t>#</w:t>
      </w:r>
      <w:proofErr w:type="gramEnd"/>
      <w:r w:rsidRPr="009107E1">
        <w:rPr>
          <w:rFonts w:asciiTheme="minorHAnsi" w:hAnsiTheme="minorHAnsi" w:cs="Consolas"/>
          <w:color w:val="D4D0AB"/>
          <w:sz w:val="17"/>
          <w:szCs w:val="17"/>
        </w:rPr>
        <w:t xml:space="preserve"> List of categorical columns</w:t>
      </w:r>
    </w:p>
    <w:p w:rsidR="00362CEA" w:rsidRPr="00632E7C" w:rsidRDefault="00FA07DF" w:rsidP="00632E7C">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4377934"/>
        <w:rPr>
          <w:rFonts w:asciiTheme="minorHAnsi" w:hAnsiTheme="minorHAnsi" w:cs="Consolas"/>
          <w:color w:val="F8F8F2"/>
          <w:sz w:val="17"/>
          <w:szCs w:val="17"/>
        </w:rPr>
      </w:pPr>
      <w:r w:rsidRPr="009107E1">
        <w:rPr>
          <w:rFonts w:asciiTheme="minorHAnsi" w:hAnsiTheme="minorHAnsi" w:cs="Consolas"/>
          <w:color w:val="F8F8F2"/>
          <w:sz w:val="17"/>
          <w:szCs w:val="17"/>
        </w:rPr>
        <w:t>}</w:t>
      </w:r>
    </w:p>
    <w:p w:rsidR="00D22BF2" w:rsidRPr="00632E7C" w:rsidRDefault="00D22BF2" w:rsidP="00362CEA">
      <w:pPr>
        <w:pStyle w:val="Heading3"/>
        <w:rPr>
          <w:rFonts w:asciiTheme="minorHAnsi" w:eastAsia="Times New Roman" w:hAnsiTheme="minorHAnsi"/>
          <w:color w:val="20A4D9"/>
        </w:rPr>
      </w:pPr>
      <w:r w:rsidRPr="00632E7C">
        <w:rPr>
          <w:rFonts w:asciiTheme="minorHAnsi" w:eastAsia="Times New Roman" w:hAnsiTheme="minorHAnsi"/>
          <w:color w:val="20A4D9"/>
        </w:rPr>
        <w:t>Performance Benchmarks</w:t>
      </w:r>
    </w:p>
    <w:tbl>
      <w:tblPr>
        <w:tblStyle w:val="ListTable3-Accent1"/>
        <w:tblW w:w="0" w:type="auto"/>
        <w:tblLook w:val="04A0" w:firstRow="1" w:lastRow="0" w:firstColumn="1" w:lastColumn="0" w:noHBand="0" w:noVBand="1"/>
      </w:tblPr>
      <w:tblGrid>
        <w:gridCol w:w="2890"/>
        <w:gridCol w:w="1841"/>
      </w:tblGrid>
      <w:tr w:rsidR="00D22BF2" w:rsidRPr="00D22BF2" w:rsidTr="00B87E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D22BF2" w:rsidRPr="00D22BF2" w:rsidRDefault="00D22BF2" w:rsidP="00D22BF2">
            <w:pPr>
              <w:spacing w:line="240" w:lineRule="auto"/>
              <w:jc w:val="center"/>
              <w:rPr>
                <w:rFonts w:eastAsia="Times New Roman" w:cs="Times New Roman"/>
                <w:kern w:val="0"/>
                <w:sz w:val="20"/>
                <w:szCs w:val="20"/>
                <w14:ligatures w14:val="none"/>
              </w:rPr>
            </w:pPr>
            <w:r w:rsidRPr="00D22BF2">
              <w:rPr>
                <w:rFonts w:eastAsia="Times New Roman" w:cs="Times New Roman"/>
                <w:kern w:val="0"/>
                <w:sz w:val="20"/>
                <w:szCs w:val="20"/>
                <w14:ligatures w14:val="none"/>
              </w:rPr>
              <w:t>Metric</w:t>
            </w:r>
          </w:p>
        </w:tc>
        <w:tc>
          <w:tcPr>
            <w:tcW w:w="0" w:type="auto"/>
            <w:hideMark/>
          </w:tcPr>
          <w:p w:rsidR="00D22BF2" w:rsidRPr="00D22BF2" w:rsidRDefault="00D22BF2" w:rsidP="00D22BF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Expected Value</w:t>
            </w:r>
          </w:p>
        </w:tc>
      </w:tr>
      <w:tr w:rsidR="00D22BF2" w:rsidRPr="00D22BF2" w:rsidTr="00B87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Training time (full retrain)</w:t>
            </w:r>
          </w:p>
        </w:tc>
        <w:tc>
          <w:tcPr>
            <w:tcW w:w="0" w:type="auto"/>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30-40 minutes</w:t>
            </w:r>
          </w:p>
        </w:tc>
      </w:tr>
      <w:tr w:rsidR="00D22BF2" w:rsidRPr="00D22BF2" w:rsidTr="00B87E1B">
        <w:tc>
          <w:tcPr>
            <w:cnfStyle w:val="001000000000" w:firstRow="0" w:lastRow="0" w:firstColumn="1" w:lastColumn="0" w:oddVBand="0" w:evenVBand="0" w:oddHBand="0" w:evenHBand="0" w:firstRowFirstColumn="0" w:firstRowLastColumn="0" w:lastRowFirstColumn="0" w:lastRowLastColumn="0"/>
            <w:tcW w:w="0" w:type="auto"/>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Inference time</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50-80 milliseconds</w:t>
            </w:r>
          </w:p>
        </w:tc>
      </w:tr>
      <w:tr w:rsidR="00D22BF2" w:rsidRPr="00D22BF2" w:rsidTr="00B87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Memory per server</w:t>
            </w:r>
          </w:p>
        </w:tc>
        <w:tc>
          <w:tcPr>
            <w:tcW w:w="0" w:type="auto"/>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8 GB</w:t>
            </w:r>
          </w:p>
        </w:tc>
      </w:tr>
      <w:tr w:rsidR="00D22BF2" w:rsidRPr="00D22BF2" w:rsidTr="00B87E1B">
        <w:tc>
          <w:tcPr>
            <w:cnfStyle w:val="001000000000" w:firstRow="0" w:lastRow="0" w:firstColumn="1" w:lastColumn="0" w:oddVBand="0" w:evenVBand="0" w:oddHBand="0" w:evenHBand="0" w:firstRowFirstColumn="0" w:firstRowLastColumn="0" w:lastRowFirstColumn="0" w:lastRowLastColumn="0"/>
            <w:tcW w:w="0" w:type="auto"/>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Model file size</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50 MB</w:t>
            </w:r>
          </w:p>
        </w:tc>
      </w:tr>
      <w:tr w:rsidR="00D22BF2" w:rsidRPr="00D22BF2" w:rsidTr="00B87E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Concurrent requests per server</w:t>
            </w:r>
          </w:p>
        </w:tc>
        <w:tc>
          <w:tcPr>
            <w:tcW w:w="0" w:type="auto"/>
            <w:hideMark/>
          </w:tcPr>
          <w:p w:rsidR="00D22BF2" w:rsidRPr="00D22BF2" w:rsidRDefault="00D22BF2" w:rsidP="00D22BF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300-400</w:t>
            </w:r>
          </w:p>
        </w:tc>
      </w:tr>
      <w:tr w:rsidR="00D22BF2" w:rsidRPr="00D22BF2" w:rsidTr="00B87E1B">
        <w:tc>
          <w:tcPr>
            <w:cnfStyle w:val="001000000000" w:firstRow="0" w:lastRow="0" w:firstColumn="1" w:lastColumn="0" w:oddVBand="0" w:evenVBand="0" w:oddHBand="0" w:evenHBand="0" w:firstRowFirstColumn="0" w:firstRowLastColumn="0" w:lastRowFirstColumn="0" w:lastRowLastColumn="0"/>
            <w:tcW w:w="0" w:type="auto"/>
            <w:hideMark/>
          </w:tcPr>
          <w:p w:rsidR="00D22BF2" w:rsidRPr="00D22BF2" w:rsidRDefault="00D22BF2" w:rsidP="00D22BF2">
            <w:pPr>
              <w:spacing w:line="240" w:lineRule="auto"/>
              <w:rPr>
                <w:rFonts w:eastAsia="Times New Roman" w:cs="Times New Roman"/>
                <w:kern w:val="0"/>
                <w:sz w:val="20"/>
                <w:szCs w:val="20"/>
                <w14:ligatures w14:val="none"/>
              </w:rPr>
            </w:pPr>
            <w:r w:rsidRPr="00D22BF2">
              <w:rPr>
                <w:rFonts w:eastAsia="Times New Roman" w:cs="Times New Roman"/>
                <w:kern w:val="0"/>
                <w:sz w:val="20"/>
                <w:szCs w:val="20"/>
                <w14:ligatures w14:val="none"/>
              </w:rPr>
              <w:t>Accuracy (AUC-ROC)</w:t>
            </w:r>
          </w:p>
        </w:tc>
        <w:tc>
          <w:tcPr>
            <w:tcW w:w="0" w:type="auto"/>
            <w:hideMark/>
          </w:tcPr>
          <w:p w:rsidR="00D22BF2" w:rsidRPr="00D22BF2" w:rsidRDefault="00D22BF2" w:rsidP="00D22BF2">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14:ligatures w14:val="none"/>
              </w:rPr>
            </w:pPr>
            <w:r w:rsidRPr="00D22BF2">
              <w:rPr>
                <w:rFonts w:eastAsia="Times New Roman" w:cs="Times New Roman"/>
                <w:kern w:val="0"/>
                <w:sz w:val="20"/>
                <w:szCs w:val="20"/>
                <w14:ligatures w14:val="none"/>
              </w:rPr>
              <w:t>&gt; 0.85</w:t>
            </w:r>
          </w:p>
        </w:tc>
      </w:tr>
    </w:tbl>
    <w:p w:rsidR="00F2320F" w:rsidRPr="009107E1" w:rsidRDefault="00F2320F" w:rsidP="00F2320F">
      <w:pPr>
        <w:pStyle w:val="Heading1"/>
        <w:spacing w:after="0"/>
        <w:rPr>
          <w:rFonts w:asciiTheme="minorHAnsi" w:eastAsia="Times New Roman" w:hAnsiTheme="minorHAnsi"/>
        </w:rPr>
      </w:pPr>
    </w:p>
    <w:p w:rsidR="00D22BF2" w:rsidRPr="00632E7C" w:rsidRDefault="00D22BF2" w:rsidP="000D03F2">
      <w:pPr>
        <w:pStyle w:val="Heading1"/>
        <w:spacing w:after="0"/>
        <w:rPr>
          <w:color w:val="513E56"/>
        </w:rPr>
      </w:pPr>
      <w:r w:rsidRPr="00632E7C">
        <w:rPr>
          <w:color w:val="513E56"/>
        </w:rPr>
        <w:t>Appendix C: Contact Information</w:t>
      </w:r>
    </w:p>
    <w:p w:rsidR="00D22BF2" w:rsidRPr="00632E7C" w:rsidRDefault="00D22BF2" w:rsidP="000D03F2">
      <w:pPr>
        <w:pStyle w:val="Heading2"/>
        <w:rPr>
          <w:color w:val="F89237"/>
        </w:rPr>
      </w:pPr>
      <w:r w:rsidRPr="00632E7C">
        <w:rPr>
          <w:color w:val="F89237"/>
        </w:rPr>
        <w:t>Project Team:</w:t>
      </w:r>
    </w:p>
    <w:p w:rsidR="00D22BF2" w:rsidRPr="00D22BF2" w:rsidRDefault="00D22BF2" w:rsidP="00362CEA">
      <w:pPr>
        <w:numPr>
          <w:ilvl w:val="0"/>
          <w:numId w:val="10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Project Manager: [Name, Email, Phone]</w:t>
      </w:r>
    </w:p>
    <w:p w:rsidR="00D22BF2" w:rsidRPr="00D22BF2" w:rsidRDefault="00D22BF2" w:rsidP="00362CEA">
      <w:pPr>
        <w:numPr>
          <w:ilvl w:val="0"/>
          <w:numId w:val="10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Technical Lead: [Name, Email, Phone]</w:t>
      </w:r>
    </w:p>
    <w:p w:rsidR="00D22BF2" w:rsidRPr="00D22BF2" w:rsidRDefault="00D22BF2" w:rsidP="00362CEA">
      <w:pPr>
        <w:numPr>
          <w:ilvl w:val="0"/>
          <w:numId w:val="10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Data Science Lead: [Name, Email, Phone]</w:t>
      </w:r>
    </w:p>
    <w:p w:rsidR="00D22BF2" w:rsidRPr="00D22BF2" w:rsidRDefault="00D22BF2" w:rsidP="00362CEA">
      <w:pPr>
        <w:numPr>
          <w:ilvl w:val="0"/>
          <w:numId w:val="104"/>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UI/UX Lead: [Name, Email, Phone]</w:t>
      </w:r>
    </w:p>
    <w:p w:rsidR="00D22BF2" w:rsidRPr="00632E7C" w:rsidRDefault="00D22BF2" w:rsidP="000D03F2">
      <w:pPr>
        <w:pStyle w:val="Heading2"/>
        <w:rPr>
          <w:color w:val="F89237"/>
        </w:rPr>
      </w:pPr>
      <w:r w:rsidRPr="00632E7C">
        <w:rPr>
          <w:color w:val="F89237"/>
        </w:rPr>
        <w:t>Support:</w:t>
      </w:r>
    </w:p>
    <w:p w:rsidR="00D22BF2" w:rsidRPr="00D22BF2" w:rsidRDefault="00D22BF2" w:rsidP="00362CEA">
      <w:pPr>
        <w:numPr>
          <w:ilvl w:val="0"/>
          <w:numId w:val="10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Technical Support: [Email, Phone]</w:t>
      </w:r>
    </w:p>
    <w:p w:rsidR="00D22BF2" w:rsidRPr="00D22BF2" w:rsidRDefault="00D22BF2" w:rsidP="00362CEA">
      <w:pPr>
        <w:numPr>
          <w:ilvl w:val="0"/>
          <w:numId w:val="10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User Support: [Email, Phone]</w:t>
      </w:r>
    </w:p>
    <w:p w:rsidR="00D22BF2" w:rsidRPr="00D22BF2" w:rsidRDefault="00D22BF2" w:rsidP="00362CEA">
      <w:pPr>
        <w:numPr>
          <w:ilvl w:val="0"/>
          <w:numId w:val="105"/>
        </w:numPr>
        <w:spacing w:after="100" w:afterAutospacing="1" w:line="240" w:lineRule="auto"/>
        <w:rPr>
          <w:rFonts w:eastAsia="Times New Roman" w:cs="Times New Roman"/>
          <w:kern w:val="0"/>
          <w14:ligatures w14:val="none"/>
        </w:rPr>
      </w:pPr>
      <w:r w:rsidRPr="00D22BF2">
        <w:rPr>
          <w:rFonts w:eastAsia="Times New Roman" w:cs="Times New Roman"/>
          <w:kern w:val="0"/>
          <w14:ligatures w14:val="none"/>
        </w:rPr>
        <w:t>Emergency Contact: [Phone]</w:t>
      </w:r>
    </w:p>
    <w:p w:rsidR="00576EBC" w:rsidRPr="009107E1" w:rsidRDefault="00576EBC" w:rsidP="003924C1"/>
    <w:sectPr w:rsidR="00576EBC" w:rsidRPr="009107E1" w:rsidSect="00F2320F">
      <w:footerReference w:type="even" r:id="rId13"/>
      <w:pgSz w:w="12240" w:h="15840"/>
      <w:pgMar w:top="1008" w:right="1008" w:bottom="360" w:left="1008"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CE4" w:rsidRDefault="007D2CE4" w:rsidP="00266187">
      <w:pPr>
        <w:spacing w:line="240" w:lineRule="auto"/>
      </w:pPr>
      <w:r>
        <w:separator/>
      </w:r>
    </w:p>
  </w:endnote>
  <w:endnote w:type="continuationSeparator" w:id="0">
    <w:p w:rsidR="007D2CE4" w:rsidRDefault="007D2CE4" w:rsidP="002661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enorite">
    <w:panose1 w:val="00000500000000000000"/>
    <w:charset w:val="00"/>
    <w:family w:val="auto"/>
    <w:pitch w:val="variable"/>
    <w:sig w:usb0="80000003" w:usb1="00000001" w:usb2="00000000" w:usb3="00000000" w:csb0="00000001" w:csb1="00000000"/>
  </w:font>
  <w:font w:name="Bebas Neue">
    <w:panose1 w:val="020B0606020202050201"/>
    <w:charset w:val="00"/>
    <w:family w:val="swiss"/>
    <w:pitch w:val="variable"/>
    <w:sig w:usb0="00000007" w:usb1="00000001"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72814898"/>
      <w:docPartObj>
        <w:docPartGallery w:val="Page Numbers (Bottom of Page)"/>
        <w:docPartUnique/>
      </w:docPartObj>
    </w:sdtPr>
    <w:sdtContent>
      <w:p w:rsidR="004712F5" w:rsidRDefault="004712F5" w:rsidP="004B05A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266187" w:rsidRDefault="00266187" w:rsidP="004B0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CE4" w:rsidRDefault="007D2CE4" w:rsidP="00266187">
      <w:pPr>
        <w:spacing w:line="240" w:lineRule="auto"/>
      </w:pPr>
      <w:r>
        <w:separator/>
      </w:r>
    </w:p>
  </w:footnote>
  <w:footnote w:type="continuationSeparator" w:id="0">
    <w:p w:rsidR="007D2CE4" w:rsidRDefault="007D2CE4" w:rsidP="002661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FC"/>
    <w:multiLevelType w:val="multilevel"/>
    <w:tmpl w:val="513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6A09"/>
    <w:multiLevelType w:val="multilevel"/>
    <w:tmpl w:val="5DC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95A4B"/>
    <w:multiLevelType w:val="hybridMultilevel"/>
    <w:tmpl w:val="6900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E0BCF"/>
    <w:multiLevelType w:val="multilevel"/>
    <w:tmpl w:val="72F2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86FBF"/>
    <w:multiLevelType w:val="multilevel"/>
    <w:tmpl w:val="8BE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E71C9"/>
    <w:multiLevelType w:val="multilevel"/>
    <w:tmpl w:val="D2E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76CE5"/>
    <w:multiLevelType w:val="multilevel"/>
    <w:tmpl w:val="C122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2008F"/>
    <w:multiLevelType w:val="multilevel"/>
    <w:tmpl w:val="1C6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65FFA"/>
    <w:multiLevelType w:val="multilevel"/>
    <w:tmpl w:val="9FD2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75232"/>
    <w:multiLevelType w:val="multilevel"/>
    <w:tmpl w:val="38D2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E794E"/>
    <w:multiLevelType w:val="multilevel"/>
    <w:tmpl w:val="FBA0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C63AE"/>
    <w:multiLevelType w:val="multilevel"/>
    <w:tmpl w:val="CDE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24DCE"/>
    <w:multiLevelType w:val="multilevel"/>
    <w:tmpl w:val="4074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34213E"/>
    <w:multiLevelType w:val="multilevel"/>
    <w:tmpl w:val="DBFA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37C3E"/>
    <w:multiLevelType w:val="multilevel"/>
    <w:tmpl w:val="626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C6F82"/>
    <w:multiLevelType w:val="multilevel"/>
    <w:tmpl w:val="42F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61BBD"/>
    <w:multiLevelType w:val="multilevel"/>
    <w:tmpl w:val="AA1EB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B49D2"/>
    <w:multiLevelType w:val="multilevel"/>
    <w:tmpl w:val="929E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B6448"/>
    <w:multiLevelType w:val="multilevel"/>
    <w:tmpl w:val="E2B0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FD5229"/>
    <w:multiLevelType w:val="multilevel"/>
    <w:tmpl w:val="59B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C3028"/>
    <w:multiLevelType w:val="multilevel"/>
    <w:tmpl w:val="6EE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F2BBD"/>
    <w:multiLevelType w:val="multilevel"/>
    <w:tmpl w:val="646E3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AE10A3"/>
    <w:multiLevelType w:val="multilevel"/>
    <w:tmpl w:val="FB9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93A6D"/>
    <w:multiLevelType w:val="multilevel"/>
    <w:tmpl w:val="5A3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D417A"/>
    <w:multiLevelType w:val="multilevel"/>
    <w:tmpl w:val="28B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7F25ED"/>
    <w:multiLevelType w:val="multilevel"/>
    <w:tmpl w:val="4BDA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626F5"/>
    <w:multiLevelType w:val="multilevel"/>
    <w:tmpl w:val="612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4D0A63"/>
    <w:multiLevelType w:val="multilevel"/>
    <w:tmpl w:val="3C50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C11920"/>
    <w:multiLevelType w:val="multilevel"/>
    <w:tmpl w:val="0E02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EA5812"/>
    <w:multiLevelType w:val="multilevel"/>
    <w:tmpl w:val="E7C6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013D05"/>
    <w:multiLevelType w:val="multilevel"/>
    <w:tmpl w:val="70D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86156C"/>
    <w:multiLevelType w:val="multilevel"/>
    <w:tmpl w:val="095C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4817FE"/>
    <w:multiLevelType w:val="multilevel"/>
    <w:tmpl w:val="5854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A0B38"/>
    <w:multiLevelType w:val="multilevel"/>
    <w:tmpl w:val="2F7C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07572C"/>
    <w:multiLevelType w:val="multilevel"/>
    <w:tmpl w:val="F012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A049BC"/>
    <w:multiLevelType w:val="multilevel"/>
    <w:tmpl w:val="C9E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27DF5"/>
    <w:multiLevelType w:val="multilevel"/>
    <w:tmpl w:val="F61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7F5DC6"/>
    <w:multiLevelType w:val="multilevel"/>
    <w:tmpl w:val="5E2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7683C"/>
    <w:multiLevelType w:val="multilevel"/>
    <w:tmpl w:val="12F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011FD"/>
    <w:multiLevelType w:val="multilevel"/>
    <w:tmpl w:val="9D9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E328A"/>
    <w:multiLevelType w:val="multilevel"/>
    <w:tmpl w:val="3C9E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921A23"/>
    <w:multiLevelType w:val="multilevel"/>
    <w:tmpl w:val="B66A9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A41FED"/>
    <w:multiLevelType w:val="multilevel"/>
    <w:tmpl w:val="DEC85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842591"/>
    <w:multiLevelType w:val="multilevel"/>
    <w:tmpl w:val="BB22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635C51"/>
    <w:multiLevelType w:val="multilevel"/>
    <w:tmpl w:val="91B2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F0049D"/>
    <w:multiLevelType w:val="multilevel"/>
    <w:tmpl w:val="7A68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517164"/>
    <w:multiLevelType w:val="multilevel"/>
    <w:tmpl w:val="C91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C6972"/>
    <w:multiLevelType w:val="multilevel"/>
    <w:tmpl w:val="343C4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940465"/>
    <w:multiLevelType w:val="multilevel"/>
    <w:tmpl w:val="8A4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6060B3"/>
    <w:multiLevelType w:val="multilevel"/>
    <w:tmpl w:val="158C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8675E7"/>
    <w:multiLevelType w:val="multilevel"/>
    <w:tmpl w:val="E4F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9752B5"/>
    <w:multiLevelType w:val="multilevel"/>
    <w:tmpl w:val="3DAC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F47349"/>
    <w:multiLevelType w:val="multilevel"/>
    <w:tmpl w:val="1B3AD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E04BEA"/>
    <w:multiLevelType w:val="multilevel"/>
    <w:tmpl w:val="1CB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DC0F9A"/>
    <w:multiLevelType w:val="multilevel"/>
    <w:tmpl w:val="903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2347D3"/>
    <w:multiLevelType w:val="multilevel"/>
    <w:tmpl w:val="7200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8B0C2E"/>
    <w:multiLevelType w:val="multilevel"/>
    <w:tmpl w:val="C6F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422A81"/>
    <w:multiLevelType w:val="multilevel"/>
    <w:tmpl w:val="A11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F73ED0"/>
    <w:multiLevelType w:val="multilevel"/>
    <w:tmpl w:val="D604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9E2622"/>
    <w:multiLevelType w:val="multilevel"/>
    <w:tmpl w:val="51C2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3F5B77"/>
    <w:multiLevelType w:val="multilevel"/>
    <w:tmpl w:val="6516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DE2DF7"/>
    <w:multiLevelType w:val="multilevel"/>
    <w:tmpl w:val="4DBA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1B46FE"/>
    <w:multiLevelType w:val="multilevel"/>
    <w:tmpl w:val="A6D81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EE4949"/>
    <w:multiLevelType w:val="hybridMultilevel"/>
    <w:tmpl w:val="50565674"/>
    <w:lvl w:ilvl="0" w:tplc="94E0D8D0">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F257FD0"/>
    <w:multiLevelType w:val="multilevel"/>
    <w:tmpl w:val="6BE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817857"/>
    <w:multiLevelType w:val="multilevel"/>
    <w:tmpl w:val="E862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9C0BE2"/>
    <w:multiLevelType w:val="multilevel"/>
    <w:tmpl w:val="2396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635DD5"/>
    <w:multiLevelType w:val="multilevel"/>
    <w:tmpl w:val="FC5E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C116A"/>
    <w:multiLevelType w:val="multilevel"/>
    <w:tmpl w:val="6B5E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F22A36"/>
    <w:multiLevelType w:val="multilevel"/>
    <w:tmpl w:val="163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316B42"/>
    <w:multiLevelType w:val="multilevel"/>
    <w:tmpl w:val="FF2C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390822"/>
    <w:multiLevelType w:val="multilevel"/>
    <w:tmpl w:val="579C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3D3293"/>
    <w:multiLevelType w:val="multilevel"/>
    <w:tmpl w:val="BCF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3E4301"/>
    <w:multiLevelType w:val="multilevel"/>
    <w:tmpl w:val="960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C42823"/>
    <w:multiLevelType w:val="multilevel"/>
    <w:tmpl w:val="E17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DD32AE"/>
    <w:multiLevelType w:val="multilevel"/>
    <w:tmpl w:val="F98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1E5136"/>
    <w:multiLevelType w:val="multilevel"/>
    <w:tmpl w:val="7FEE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2C5886"/>
    <w:multiLevelType w:val="multilevel"/>
    <w:tmpl w:val="976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951630"/>
    <w:multiLevelType w:val="multilevel"/>
    <w:tmpl w:val="B1DC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C72FC8"/>
    <w:multiLevelType w:val="multilevel"/>
    <w:tmpl w:val="77C8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E308C0"/>
    <w:multiLevelType w:val="multilevel"/>
    <w:tmpl w:val="B52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1E7FC5"/>
    <w:multiLevelType w:val="multilevel"/>
    <w:tmpl w:val="D53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1E41B1"/>
    <w:multiLevelType w:val="multilevel"/>
    <w:tmpl w:val="AF24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1419FA"/>
    <w:multiLevelType w:val="multilevel"/>
    <w:tmpl w:val="69462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9C7841"/>
    <w:multiLevelType w:val="multilevel"/>
    <w:tmpl w:val="62CA6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8F55976"/>
    <w:multiLevelType w:val="multilevel"/>
    <w:tmpl w:val="9A7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980666"/>
    <w:multiLevelType w:val="multilevel"/>
    <w:tmpl w:val="562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396E83"/>
    <w:multiLevelType w:val="multilevel"/>
    <w:tmpl w:val="AF70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7C6598"/>
    <w:multiLevelType w:val="multilevel"/>
    <w:tmpl w:val="877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860C37"/>
    <w:multiLevelType w:val="multilevel"/>
    <w:tmpl w:val="AA80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1E53BDB"/>
    <w:multiLevelType w:val="multilevel"/>
    <w:tmpl w:val="ECD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63032B"/>
    <w:multiLevelType w:val="multilevel"/>
    <w:tmpl w:val="6FD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8478BF"/>
    <w:multiLevelType w:val="multilevel"/>
    <w:tmpl w:val="F0A2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A74CBC"/>
    <w:multiLevelType w:val="multilevel"/>
    <w:tmpl w:val="0538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26278E"/>
    <w:multiLevelType w:val="multilevel"/>
    <w:tmpl w:val="3F50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617652"/>
    <w:multiLevelType w:val="multilevel"/>
    <w:tmpl w:val="CFC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034408"/>
    <w:multiLevelType w:val="multilevel"/>
    <w:tmpl w:val="4C6C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1738DC"/>
    <w:multiLevelType w:val="multilevel"/>
    <w:tmpl w:val="240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351987"/>
    <w:multiLevelType w:val="multilevel"/>
    <w:tmpl w:val="14EE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166BF1"/>
    <w:multiLevelType w:val="multilevel"/>
    <w:tmpl w:val="7A3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56014A"/>
    <w:multiLevelType w:val="multilevel"/>
    <w:tmpl w:val="24EC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83210E"/>
    <w:multiLevelType w:val="multilevel"/>
    <w:tmpl w:val="971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CD06A4"/>
    <w:multiLevelType w:val="multilevel"/>
    <w:tmpl w:val="C76A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6F4D8D"/>
    <w:multiLevelType w:val="multilevel"/>
    <w:tmpl w:val="DC0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A3601D"/>
    <w:multiLevelType w:val="multilevel"/>
    <w:tmpl w:val="EC8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662986">
    <w:abstractNumId w:val="2"/>
  </w:num>
  <w:num w:numId="2" w16cid:durableId="660548815">
    <w:abstractNumId w:val="63"/>
  </w:num>
  <w:num w:numId="3" w16cid:durableId="1094593743">
    <w:abstractNumId w:val="69"/>
  </w:num>
  <w:num w:numId="4" w16cid:durableId="202602145">
    <w:abstractNumId w:val="42"/>
  </w:num>
  <w:num w:numId="5" w16cid:durableId="1362588617">
    <w:abstractNumId w:val="80"/>
  </w:num>
  <w:num w:numId="6" w16cid:durableId="1675760293">
    <w:abstractNumId w:val="52"/>
  </w:num>
  <w:num w:numId="7" w16cid:durableId="1198353618">
    <w:abstractNumId w:val="6"/>
  </w:num>
  <w:num w:numId="8" w16cid:durableId="1351643906">
    <w:abstractNumId w:val="93"/>
  </w:num>
  <w:num w:numId="9" w16cid:durableId="1694844213">
    <w:abstractNumId w:val="34"/>
  </w:num>
  <w:num w:numId="10" w16cid:durableId="1831941764">
    <w:abstractNumId w:val="41"/>
  </w:num>
  <w:num w:numId="11" w16cid:durableId="12077711">
    <w:abstractNumId w:val="16"/>
  </w:num>
  <w:num w:numId="12" w16cid:durableId="1999962661">
    <w:abstractNumId w:val="21"/>
  </w:num>
  <w:num w:numId="13" w16cid:durableId="632367223">
    <w:abstractNumId w:val="1"/>
  </w:num>
  <w:num w:numId="14" w16cid:durableId="273291634">
    <w:abstractNumId w:val="30"/>
  </w:num>
  <w:num w:numId="15" w16cid:durableId="1774980684">
    <w:abstractNumId w:val="89"/>
  </w:num>
  <w:num w:numId="16" w16cid:durableId="1727874443">
    <w:abstractNumId w:val="48"/>
  </w:num>
  <w:num w:numId="17" w16cid:durableId="1244997392">
    <w:abstractNumId w:val="40"/>
  </w:num>
  <w:num w:numId="18" w16cid:durableId="238826781">
    <w:abstractNumId w:val="45"/>
  </w:num>
  <w:num w:numId="19" w16cid:durableId="1008095748">
    <w:abstractNumId w:val="67"/>
  </w:num>
  <w:num w:numId="20" w16cid:durableId="1145925384">
    <w:abstractNumId w:val="26"/>
  </w:num>
  <w:num w:numId="21" w16cid:durableId="103427796">
    <w:abstractNumId w:val="79"/>
  </w:num>
  <w:num w:numId="22" w16cid:durableId="2013217276">
    <w:abstractNumId w:val="38"/>
  </w:num>
  <w:num w:numId="23" w16cid:durableId="135926010">
    <w:abstractNumId w:val="32"/>
  </w:num>
  <w:num w:numId="24" w16cid:durableId="1273829498">
    <w:abstractNumId w:val="94"/>
  </w:num>
  <w:num w:numId="25" w16cid:durableId="544832800">
    <w:abstractNumId w:val="47"/>
  </w:num>
  <w:num w:numId="26" w16cid:durableId="1131440367">
    <w:abstractNumId w:val="11"/>
  </w:num>
  <w:num w:numId="27" w16cid:durableId="680199372">
    <w:abstractNumId w:val="84"/>
  </w:num>
  <w:num w:numId="28" w16cid:durableId="408769309">
    <w:abstractNumId w:val="50"/>
  </w:num>
  <w:num w:numId="29" w16cid:durableId="526797018">
    <w:abstractNumId w:val="51"/>
  </w:num>
  <w:num w:numId="30" w16cid:durableId="1039164575">
    <w:abstractNumId w:val="31"/>
  </w:num>
  <w:num w:numId="31" w16cid:durableId="1248004384">
    <w:abstractNumId w:val="98"/>
  </w:num>
  <w:num w:numId="32" w16cid:durableId="1164853908">
    <w:abstractNumId w:val="62"/>
  </w:num>
  <w:num w:numId="33" w16cid:durableId="479226122">
    <w:abstractNumId w:val="97"/>
  </w:num>
  <w:num w:numId="34" w16cid:durableId="388461607">
    <w:abstractNumId w:val="96"/>
  </w:num>
  <w:num w:numId="35" w16cid:durableId="1479150767">
    <w:abstractNumId w:val="76"/>
  </w:num>
  <w:num w:numId="36" w16cid:durableId="53746542">
    <w:abstractNumId w:val="54"/>
  </w:num>
  <w:num w:numId="37" w16cid:durableId="486630430">
    <w:abstractNumId w:val="5"/>
  </w:num>
  <w:num w:numId="38" w16cid:durableId="88893540">
    <w:abstractNumId w:val="29"/>
  </w:num>
  <w:num w:numId="39" w16cid:durableId="994454766">
    <w:abstractNumId w:val="8"/>
  </w:num>
  <w:num w:numId="40" w16cid:durableId="220293793">
    <w:abstractNumId w:val="91"/>
  </w:num>
  <w:num w:numId="41" w16cid:durableId="851064753">
    <w:abstractNumId w:val="75"/>
  </w:num>
  <w:num w:numId="42" w16cid:durableId="505287764">
    <w:abstractNumId w:val="55"/>
  </w:num>
  <w:num w:numId="43" w16cid:durableId="665135251">
    <w:abstractNumId w:val="102"/>
  </w:num>
  <w:num w:numId="44" w16cid:durableId="331420115">
    <w:abstractNumId w:val="58"/>
  </w:num>
  <w:num w:numId="45" w16cid:durableId="1627929722">
    <w:abstractNumId w:val="103"/>
  </w:num>
  <w:num w:numId="46" w16cid:durableId="1417021026">
    <w:abstractNumId w:val="81"/>
  </w:num>
  <w:num w:numId="47" w16cid:durableId="1002005316">
    <w:abstractNumId w:val="0"/>
  </w:num>
  <w:num w:numId="48" w16cid:durableId="813989204">
    <w:abstractNumId w:val="86"/>
  </w:num>
  <w:num w:numId="49" w16cid:durableId="1400519665">
    <w:abstractNumId w:val="60"/>
  </w:num>
  <w:num w:numId="50" w16cid:durableId="424152124">
    <w:abstractNumId w:val="72"/>
  </w:num>
  <w:num w:numId="51" w16cid:durableId="1166164213">
    <w:abstractNumId w:val="14"/>
  </w:num>
  <w:num w:numId="52" w16cid:durableId="2093118932">
    <w:abstractNumId w:val="46"/>
  </w:num>
  <w:num w:numId="53" w16cid:durableId="1019157802">
    <w:abstractNumId w:val="25"/>
  </w:num>
  <w:num w:numId="54" w16cid:durableId="2071727533">
    <w:abstractNumId w:val="3"/>
  </w:num>
  <w:num w:numId="55" w16cid:durableId="1406686442">
    <w:abstractNumId w:val="56"/>
  </w:num>
  <w:num w:numId="56" w16cid:durableId="2081560899">
    <w:abstractNumId w:val="65"/>
  </w:num>
  <w:num w:numId="57" w16cid:durableId="815226879">
    <w:abstractNumId w:val="74"/>
  </w:num>
  <w:num w:numId="58" w16cid:durableId="1410999667">
    <w:abstractNumId w:val="19"/>
  </w:num>
  <w:num w:numId="59" w16cid:durableId="419566066">
    <w:abstractNumId w:val="82"/>
  </w:num>
  <w:num w:numId="60" w16cid:durableId="458382030">
    <w:abstractNumId w:val="33"/>
  </w:num>
  <w:num w:numId="61" w16cid:durableId="1679231876">
    <w:abstractNumId w:val="87"/>
  </w:num>
  <w:num w:numId="62" w16cid:durableId="207957720">
    <w:abstractNumId w:val="92"/>
  </w:num>
  <w:num w:numId="63" w16cid:durableId="2125491837">
    <w:abstractNumId w:val="57"/>
  </w:num>
  <w:num w:numId="64" w16cid:durableId="1329290252">
    <w:abstractNumId w:val="99"/>
  </w:num>
  <w:num w:numId="65" w16cid:durableId="44257863">
    <w:abstractNumId w:val="15"/>
  </w:num>
  <w:num w:numId="66" w16cid:durableId="459035943">
    <w:abstractNumId w:val="43"/>
  </w:num>
  <w:num w:numId="67" w16cid:durableId="1318806287">
    <w:abstractNumId w:val="4"/>
  </w:num>
  <w:num w:numId="68" w16cid:durableId="1491287922">
    <w:abstractNumId w:val="10"/>
  </w:num>
  <w:num w:numId="69" w16cid:durableId="1387874379">
    <w:abstractNumId w:val="35"/>
  </w:num>
  <w:num w:numId="70" w16cid:durableId="1467316966">
    <w:abstractNumId w:val="39"/>
  </w:num>
  <w:num w:numId="71" w16cid:durableId="1973708114">
    <w:abstractNumId w:val="24"/>
  </w:num>
  <w:num w:numId="72" w16cid:durableId="111167256">
    <w:abstractNumId w:val="44"/>
  </w:num>
  <w:num w:numId="73" w16cid:durableId="756482821">
    <w:abstractNumId w:val="27"/>
  </w:num>
  <w:num w:numId="74" w16cid:durableId="1029257558">
    <w:abstractNumId w:val="17"/>
  </w:num>
  <w:num w:numId="75" w16cid:durableId="1887796287">
    <w:abstractNumId w:val="83"/>
  </w:num>
  <w:num w:numId="76" w16cid:durableId="1422020656">
    <w:abstractNumId w:val="68"/>
  </w:num>
  <w:num w:numId="77" w16cid:durableId="1748920578">
    <w:abstractNumId w:val="20"/>
  </w:num>
  <w:num w:numId="78" w16cid:durableId="1210453936">
    <w:abstractNumId w:val="37"/>
  </w:num>
  <w:num w:numId="79" w16cid:durableId="1256206525">
    <w:abstractNumId w:val="101"/>
  </w:num>
  <w:num w:numId="80" w16cid:durableId="1488281464">
    <w:abstractNumId w:val="95"/>
  </w:num>
  <w:num w:numId="81" w16cid:durableId="2103641883">
    <w:abstractNumId w:val="53"/>
  </w:num>
  <w:num w:numId="82" w16cid:durableId="1693729298">
    <w:abstractNumId w:val="73"/>
  </w:num>
  <w:num w:numId="83" w16cid:durableId="686103057">
    <w:abstractNumId w:val="104"/>
  </w:num>
  <w:num w:numId="84" w16cid:durableId="1053698821">
    <w:abstractNumId w:val="49"/>
  </w:num>
  <w:num w:numId="85" w16cid:durableId="1642616671">
    <w:abstractNumId w:val="12"/>
  </w:num>
  <w:num w:numId="86" w16cid:durableId="564342211">
    <w:abstractNumId w:val="28"/>
  </w:num>
  <w:num w:numId="87" w16cid:durableId="1988782195">
    <w:abstractNumId w:val="78"/>
  </w:num>
  <w:num w:numId="88" w16cid:durableId="1361855275">
    <w:abstractNumId w:val="71"/>
  </w:num>
  <w:num w:numId="89" w16cid:durableId="273559505">
    <w:abstractNumId w:val="13"/>
  </w:num>
  <w:num w:numId="90" w16cid:durableId="1874269435">
    <w:abstractNumId w:val="18"/>
  </w:num>
  <w:num w:numId="91" w16cid:durableId="1332483637">
    <w:abstractNumId w:val="22"/>
  </w:num>
  <w:num w:numId="92" w16cid:durableId="783379416">
    <w:abstractNumId w:val="23"/>
  </w:num>
  <w:num w:numId="93" w16cid:durableId="856776886">
    <w:abstractNumId w:val="9"/>
  </w:num>
  <w:num w:numId="94" w16cid:durableId="107285153">
    <w:abstractNumId w:val="100"/>
  </w:num>
  <w:num w:numId="95" w16cid:durableId="1418595544">
    <w:abstractNumId w:val="88"/>
  </w:num>
  <w:num w:numId="96" w16cid:durableId="955135378">
    <w:abstractNumId w:val="85"/>
  </w:num>
  <w:num w:numId="97" w16cid:durableId="1184130344">
    <w:abstractNumId w:val="66"/>
  </w:num>
  <w:num w:numId="98" w16cid:durableId="1926650273">
    <w:abstractNumId w:val="90"/>
  </w:num>
  <w:num w:numId="99" w16cid:durableId="807429989">
    <w:abstractNumId w:val="59"/>
  </w:num>
  <w:num w:numId="100" w16cid:durableId="1573586596">
    <w:abstractNumId w:val="70"/>
  </w:num>
  <w:num w:numId="101" w16cid:durableId="373848584">
    <w:abstractNumId w:val="77"/>
  </w:num>
  <w:num w:numId="102" w16cid:durableId="1764951368">
    <w:abstractNumId w:val="64"/>
  </w:num>
  <w:num w:numId="103" w16cid:durableId="451169425">
    <w:abstractNumId w:val="61"/>
  </w:num>
  <w:num w:numId="104" w16cid:durableId="2015259835">
    <w:abstractNumId w:val="36"/>
  </w:num>
  <w:num w:numId="105" w16cid:durableId="4949951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BF2"/>
    <w:rsid w:val="00001CD5"/>
    <w:rsid w:val="000330FA"/>
    <w:rsid w:val="000777A4"/>
    <w:rsid w:val="00081454"/>
    <w:rsid w:val="000D03F2"/>
    <w:rsid w:val="00122A9F"/>
    <w:rsid w:val="0012342F"/>
    <w:rsid w:val="001251D4"/>
    <w:rsid w:val="00127DB6"/>
    <w:rsid w:val="00154146"/>
    <w:rsid w:val="00205156"/>
    <w:rsid w:val="00214D98"/>
    <w:rsid w:val="00224EFE"/>
    <w:rsid w:val="00234B1C"/>
    <w:rsid w:val="00250FB1"/>
    <w:rsid w:val="00266187"/>
    <w:rsid w:val="002715AC"/>
    <w:rsid w:val="002A1D15"/>
    <w:rsid w:val="002D2951"/>
    <w:rsid w:val="00315125"/>
    <w:rsid w:val="00362CEA"/>
    <w:rsid w:val="00380DD3"/>
    <w:rsid w:val="003924C1"/>
    <w:rsid w:val="003A364F"/>
    <w:rsid w:val="003C1420"/>
    <w:rsid w:val="004114E5"/>
    <w:rsid w:val="00421A37"/>
    <w:rsid w:val="00461502"/>
    <w:rsid w:val="00462FEA"/>
    <w:rsid w:val="004712F5"/>
    <w:rsid w:val="004B05AE"/>
    <w:rsid w:val="00557514"/>
    <w:rsid w:val="00557601"/>
    <w:rsid w:val="0056095B"/>
    <w:rsid w:val="005761EE"/>
    <w:rsid w:val="00576EBC"/>
    <w:rsid w:val="00597081"/>
    <w:rsid w:val="005E7427"/>
    <w:rsid w:val="005F17F4"/>
    <w:rsid w:val="00632E7C"/>
    <w:rsid w:val="00667A5B"/>
    <w:rsid w:val="006E4D2E"/>
    <w:rsid w:val="00700386"/>
    <w:rsid w:val="00783E04"/>
    <w:rsid w:val="007B337F"/>
    <w:rsid w:val="007D2CE4"/>
    <w:rsid w:val="007F6522"/>
    <w:rsid w:val="00816192"/>
    <w:rsid w:val="008628A3"/>
    <w:rsid w:val="008635BC"/>
    <w:rsid w:val="008934C3"/>
    <w:rsid w:val="0089435A"/>
    <w:rsid w:val="008D3879"/>
    <w:rsid w:val="008E5020"/>
    <w:rsid w:val="009007F0"/>
    <w:rsid w:val="009107E1"/>
    <w:rsid w:val="00916CB0"/>
    <w:rsid w:val="00964FA4"/>
    <w:rsid w:val="00986F57"/>
    <w:rsid w:val="009A2A99"/>
    <w:rsid w:val="009B07FC"/>
    <w:rsid w:val="009D6230"/>
    <w:rsid w:val="00A003E4"/>
    <w:rsid w:val="00A33B91"/>
    <w:rsid w:val="00A61514"/>
    <w:rsid w:val="00AB650B"/>
    <w:rsid w:val="00B256CA"/>
    <w:rsid w:val="00B63045"/>
    <w:rsid w:val="00B66917"/>
    <w:rsid w:val="00B87E1B"/>
    <w:rsid w:val="00B94E6E"/>
    <w:rsid w:val="00BA7C26"/>
    <w:rsid w:val="00BE0E64"/>
    <w:rsid w:val="00C13FA0"/>
    <w:rsid w:val="00C41430"/>
    <w:rsid w:val="00C567C5"/>
    <w:rsid w:val="00D04404"/>
    <w:rsid w:val="00D22BF2"/>
    <w:rsid w:val="00D60D0C"/>
    <w:rsid w:val="00D739DC"/>
    <w:rsid w:val="00D95C2A"/>
    <w:rsid w:val="00D9638A"/>
    <w:rsid w:val="00DB4504"/>
    <w:rsid w:val="00E40B36"/>
    <w:rsid w:val="00E45FFB"/>
    <w:rsid w:val="00E50F76"/>
    <w:rsid w:val="00E72D92"/>
    <w:rsid w:val="00EA5E9E"/>
    <w:rsid w:val="00ED1624"/>
    <w:rsid w:val="00EE56DB"/>
    <w:rsid w:val="00EF2AA3"/>
    <w:rsid w:val="00EF5247"/>
    <w:rsid w:val="00EF6077"/>
    <w:rsid w:val="00F0722E"/>
    <w:rsid w:val="00F20540"/>
    <w:rsid w:val="00F2320F"/>
    <w:rsid w:val="00F31FB8"/>
    <w:rsid w:val="00F5705E"/>
    <w:rsid w:val="00F6327C"/>
    <w:rsid w:val="00F70261"/>
    <w:rsid w:val="00FA07DF"/>
    <w:rsid w:val="00FB03C4"/>
    <w:rsid w:val="00FC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A2F96"/>
  <w15:chartTrackingRefBased/>
  <w15:docId w15:val="{4311F967-643E-C847-9DF4-116B74D6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3924C1"/>
    <w:pPr>
      <w:spacing w:after="0" w:line="300" w:lineRule="auto"/>
    </w:pPr>
  </w:style>
  <w:style w:type="paragraph" w:styleId="Heading1">
    <w:name w:val="heading 1"/>
    <w:basedOn w:val="Normal"/>
    <w:next w:val="Normal"/>
    <w:link w:val="Heading1Char"/>
    <w:uiPriority w:val="9"/>
    <w:qFormat/>
    <w:rsid w:val="003924C1"/>
    <w:pPr>
      <w:keepNext/>
      <w:keepLines/>
      <w:spacing w:after="360" w:line="240" w:lineRule="auto"/>
      <w:outlineLvl w:val="0"/>
    </w:pPr>
    <w:rPr>
      <w:rFonts w:asciiTheme="majorHAnsi" w:eastAsiaTheme="majorEastAsia" w:hAnsiTheme="majorHAnsi" w:cstheme="majorBidi"/>
      <w:color w:val="801600" w:themeColor="accent1"/>
      <w:sz w:val="56"/>
      <w:szCs w:val="40"/>
    </w:rPr>
  </w:style>
  <w:style w:type="paragraph" w:styleId="Heading2">
    <w:name w:val="heading 2"/>
    <w:basedOn w:val="Normal"/>
    <w:next w:val="Normal"/>
    <w:link w:val="Heading2Char"/>
    <w:uiPriority w:val="9"/>
    <w:qFormat/>
    <w:rsid w:val="003924C1"/>
    <w:pPr>
      <w:keepNext/>
      <w:keepLines/>
      <w:spacing w:before="240"/>
      <w:outlineLvl w:val="1"/>
    </w:pPr>
    <w:rPr>
      <w:rFonts w:asciiTheme="majorHAnsi" w:eastAsiaTheme="majorEastAsia" w:hAnsiTheme="majorHAnsi" w:cstheme="majorBidi"/>
      <w:color w:val="000000" w:themeColor="text1"/>
      <w:sz w:val="28"/>
      <w:szCs w:val="32"/>
    </w:rPr>
  </w:style>
  <w:style w:type="paragraph" w:styleId="Heading3">
    <w:name w:val="heading 3"/>
    <w:basedOn w:val="Heading2"/>
    <w:next w:val="Normal"/>
    <w:link w:val="Heading3Char"/>
    <w:uiPriority w:val="9"/>
    <w:qFormat/>
    <w:rsid w:val="00FC34A3"/>
    <w:pPr>
      <w:spacing w:before="120"/>
      <w:outlineLvl w:val="2"/>
    </w:pPr>
    <w:rPr>
      <w:color w:val="FFFFFF" w:themeColor="background1"/>
    </w:rPr>
  </w:style>
  <w:style w:type="paragraph" w:styleId="Heading4">
    <w:name w:val="heading 4"/>
    <w:basedOn w:val="Normal"/>
    <w:next w:val="Normal"/>
    <w:link w:val="Heading4Char"/>
    <w:uiPriority w:val="9"/>
    <w:qFormat/>
    <w:rsid w:val="00700386"/>
    <w:pPr>
      <w:keepNext/>
      <w:keepLines/>
      <w:spacing w:before="80" w:after="40"/>
      <w:outlineLvl w:val="3"/>
    </w:pPr>
    <w:rPr>
      <w:rFonts w:eastAsiaTheme="majorEastAsia" w:cstheme="majorBidi"/>
      <w:i/>
      <w:iCs/>
      <w:color w:val="5F1000" w:themeColor="accent1" w:themeShade="BF"/>
    </w:rPr>
  </w:style>
  <w:style w:type="paragraph" w:styleId="Heading5">
    <w:name w:val="heading 5"/>
    <w:basedOn w:val="Normal"/>
    <w:next w:val="Normal"/>
    <w:link w:val="Heading5Char"/>
    <w:uiPriority w:val="9"/>
    <w:semiHidden/>
    <w:qFormat/>
    <w:rsid w:val="00700386"/>
    <w:pPr>
      <w:keepNext/>
      <w:keepLines/>
      <w:spacing w:before="80" w:after="40"/>
      <w:outlineLvl w:val="4"/>
    </w:pPr>
    <w:rPr>
      <w:rFonts w:eastAsiaTheme="majorEastAsia" w:cstheme="majorBidi"/>
      <w:color w:val="5F1000" w:themeColor="accent1" w:themeShade="BF"/>
    </w:rPr>
  </w:style>
  <w:style w:type="paragraph" w:styleId="Heading6">
    <w:name w:val="heading 6"/>
    <w:basedOn w:val="Normal"/>
    <w:next w:val="Normal"/>
    <w:link w:val="Heading6Ch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7003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7003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7003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C1"/>
    <w:rPr>
      <w:rFonts w:asciiTheme="majorHAnsi" w:eastAsiaTheme="majorEastAsia" w:hAnsiTheme="majorHAnsi" w:cstheme="majorBidi"/>
      <w:color w:val="801600" w:themeColor="accent1"/>
      <w:sz w:val="56"/>
      <w:szCs w:val="40"/>
    </w:rPr>
  </w:style>
  <w:style w:type="character" w:customStyle="1" w:styleId="Heading2Char">
    <w:name w:val="Heading 2 Char"/>
    <w:basedOn w:val="DefaultParagraphFont"/>
    <w:link w:val="Heading2"/>
    <w:uiPriority w:val="9"/>
    <w:rsid w:val="003924C1"/>
    <w:rPr>
      <w:rFonts w:asciiTheme="majorHAnsi" w:eastAsiaTheme="majorEastAsia" w:hAnsiTheme="majorHAnsi" w:cstheme="majorBidi"/>
      <w:color w:val="000000" w:themeColor="text1"/>
      <w:sz w:val="28"/>
      <w:szCs w:val="32"/>
    </w:rPr>
  </w:style>
  <w:style w:type="character" w:customStyle="1" w:styleId="Heading3Char">
    <w:name w:val="Heading 3 Char"/>
    <w:basedOn w:val="DefaultParagraphFont"/>
    <w:link w:val="Heading3"/>
    <w:uiPriority w:val="9"/>
    <w:rsid w:val="003924C1"/>
    <w:rPr>
      <w:rFonts w:asciiTheme="majorHAnsi" w:eastAsiaTheme="majorEastAsia" w:hAnsiTheme="majorHAnsi" w:cstheme="majorBidi"/>
      <w:color w:val="FFFFFF" w:themeColor="background1"/>
      <w:sz w:val="28"/>
      <w:szCs w:val="32"/>
    </w:rPr>
  </w:style>
  <w:style w:type="character" w:customStyle="1" w:styleId="Heading4Char">
    <w:name w:val="Heading 4 Char"/>
    <w:basedOn w:val="DefaultParagraphFont"/>
    <w:link w:val="Heading4"/>
    <w:uiPriority w:val="9"/>
    <w:rsid w:val="003924C1"/>
    <w:rPr>
      <w:rFonts w:eastAsiaTheme="majorEastAsia" w:cstheme="majorBidi"/>
      <w:i/>
      <w:iCs/>
      <w:color w:val="5F1000" w:themeColor="accent1" w:themeShade="BF"/>
    </w:rPr>
  </w:style>
  <w:style w:type="character" w:customStyle="1" w:styleId="Heading5Char">
    <w:name w:val="Heading 5 Char"/>
    <w:basedOn w:val="DefaultParagraphFont"/>
    <w:link w:val="Heading5"/>
    <w:uiPriority w:val="9"/>
    <w:semiHidden/>
    <w:rsid w:val="003924C1"/>
    <w:rPr>
      <w:rFonts w:eastAsiaTheme="majorEastAsia" w:cstheme="majorBidi"/>
      <w:color w:val="5F1000" w:themeColor="accent1" w:themeShade="BF"/>
    </w:rPr>
  </w:style>
  <w:style w:type="character" w:customStyle="1" w:styleId="Heading6Char">
    <w:name w:val="Heading 6 Char"/>
    <w:basedOn w:val="DefaultParagraphFont"/>
    <w:link w:val="Heading6"/>
    <w:uiPriority w:val="9"/>
    <w:semiHidden/>
    <w:rsid w:val="00392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4C1"/>
    <w:rPr>
      <w:rFonts w:eastAsiaTheme="majorEastAsia" w:cstheme="majorBidi"/>
      <w:color w:val="272727" w:themeColor="text1" w:themeTint="D8"/>
    </w:rPr>
  </w:style>
  <w:style w:type="paragraph" w:styleId="Title">
    <w:name w:val="Title"/>
    <w:basedOn w:val="Normal"/>
    <w:next w:val="Normal"/>
    <w:link w:val="TitleChar"/>
    <w:uiPriority w:val="10"/>
    <w:qFormat/>
    <w:rsid w:val="003924C1"/>
    <w:pPr>
      <w:spacing w:line="216" w:lineRule="auto"/>
      <w:contextualSpacing/>
    </w:pPr>
    <w:rPr>
      <w:rFonts w:asciiTheme="majorHAnsi" w:eastAsiaTheme="majorEastAsia" w:hAnsiTheme="majorHAnsi" w:cstheme="majorBidi"/>
      <w:color w:val="801600" w:themeColor="accent1"/>
      <w:spacing w:val="-10"/>
      <w:kern w:val="28"/>
      <w:sz w:val="120"/>
      <w:szCs w:val="56"/>
    </w:rPr>
  </w:style>
  <w:style w:type="character" w:customStyle="1" w:styleId="TitleChar">
    <w:name w:val="Title Char"/>
    <w:basedOn w:val="DefaultParagraphFont"/>
    <w:link w:val="Title"/>
    <w:uiPriority w:val="10"/>
    <w:rsid w:val="003924C1"/>
    <w:rPr>
      <w:rFonts w:asciiTheme="majorHAnsi" w:eastAsiaTheme="majorEastAsia" w:hAnsiTheme="majorHAnsi" w:cstheme="majorBidi"/>
      <w:color w:val="801600" w:themeColor="accent1"/>
      <w:spacing w:val="-10"/>
      <w:kern w:val="28"/>
      <w:sz w:val="120"/>
      <w:szCs w:val="56"/>
    </w:rPr>
  </w:style>
  <w:style w:type="paragraph" w:styleId="Subtitle">
    <w:name w:val="Subtitle"/>
    <w:basedOn w:val="Normal"/>
    <w:next w:val="Normal"/>
    <w:link w:val="SubtitleChar"/>
    <w:uiPriority w:val="11"/>
    <w:qFormat/>
    <w:rsid w:val="00700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00386"/>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3924C1"/>
    <w:rPr>
      <w:i/>
      <w:iCs/>
      <w:color w:val="404040" w:themeColor="text1" w:themeTint="BF"/>
    </w:rPr>
  </w:style>
  <w:style w:type="paragraph" w:styleId="ListParagraph">
    <w:name w:val="List Paragraph"/>
    <w:basedOn w:val="Normal"/>
    <w:uiPriority w:val="34"/>
    <w:qFormat/>
    <w:rsid w:val="00816192"/>
    <w:pPr>
      <w:numPr>
        <w:numId w:val="2"/>
      </w:numPr>
      <w:ind w:left="360"/>
      <w:contextualSpacing/>
    </w:pPr>
  </w:style>
  <w:style w:type="character" w:styleId="IntenseEmphasis">
    <w:name w:val="Intense Emphasis"/>
    <w:basedOn w:val="DefaultParagraphFont"/>
    <w:uiPriority w:val="21"/>
    <w:semiHidden/>
    <w:qFormat/>
    <w:rsid w:val="00700386"/>
    <w:rPr>
      <w:i/>
      <w:iCs/>
      <w:color w:val="5F1000" w:themeColor="accent1" w:themeShade="BF"/>
    </w:rPr>
  </w:style>
  <w:style w:type="paragraph" w:styleId="IntenseQuote">
    <w:name w:val="Intense Quote"/>
    <w:basedOn w:val="Normal"/>
    <w:next w:val="Normal"/>
    <w:link w:val="IntenseQuoteChar"/>
    <w:uiPriority w:val="30"/>
    <w:semiHidden/>
    <w:qFormat/>
    <w:rsid w:val="00700386"/>
    <w:pPr>
      <w:pBdr>
        <w:top w:val="single" w:sz="4" w:space="10" w:color="5F1000" w:themeColor="accent1" w:themeShade="BF"/>
        <w:bottom w:val="single" w:sz="4" w:space="10" w:color="5F1000" w:themeColor="accent1" w:themeShade="BF"/>
      </w:pBdr>
      <w:spacing w:before="360" w:after="360"/>
      <w:ind w:left="864" w:right="864"/>
      <w:jc w:val="center"/>
    </w:pPr>
    <w:rPr>
      <w:i/>
      <w:iCs/>
      <w:color w:val="5F1000" w:themeColor="accent1" w:themeShade="BF"/>
    </w:rPr>
  </w:style>
  <w:style w:type="character" w:customStyle="1" w:styleId="IntenseQuoteChar">
    <w:name w:val="Intense Quote Char"/>
    <w:basedOn w:val="DefaultParagraphFont"/>
    <w:link w:val="IntenseQuote"/>
    <w:uiPriority w:val="30"/>
    <w:semiHidden/>
    <w:rsid w:val="003924C1"/>
    <w:rPr>
      <w:i/>
      <w:iCs/>
      <w:color w:val="5F1000" w:themeColor="accent1" w:themeShade="BF"/>
    </w:rPr>
  </w:style>
  <w:style w:type="character" w:styleId="IntenseReference">
    <w:name w:val="Intense Reference"/>
    <w:basedOn w:val="DefaultParagraphFont"/>
    <w:uiPriority w:val="32"/>
    <w:semiHidden/>
    <w:qFormat/>
    <w:rsid w:val="00700386"/>
    <w:rPr>
      <w:b/>
      <w:bCs/>
      <w:smallCaps/>
      <w:color w:val="5F1000" w:themeColor="accent1" w:themeShade="BF"/>
      <w:spacing w:val="5"/>
    </w:rPr>
  </w:style>
  <w:style w:type="table" w:styleId="TableGrid">
    <w:name w:val="Table Grid"/>
    <w:basedOn w:val="Table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semiHidden/>
    <w:qFormat/>
    <w:rsid w:val="001251D4"/>
    <w:pPr>
      <w:spacing w:after="0" w:line="240" w:lineRule="auto"/>
    </w:pPr>
    <w:rPr>
      <w:rFonts w:ascii="Tenorite" w:hAnsi="Tenorite"/>
      <w:sz w:val="10"/>
    </w:rPr>
  </w:style>
  <w:style w:type="paragraph" w:styleId="Header">
    <w:name w:val="header"/>
    <w:basedOn w:val="Normal"/>
    <w:link w:val="HeaderChar"/>
    <w:uiPriority w:val="99"/>
    <w:semiHidden/>
    <w:rsid w:val="00266187"/>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3924C1"/>
  </w:style>
  <w:style w:type="paragraph" w:styleId="Footer">
    <w:name w:val="footer"/>
    <w:basedOn w:val="Normal"/>
    <w:link w:val="FooterChar"/>
    <w:uiPriority w:val="99"/>
    <w:rsid w:val="004B05AE"/>
    <w:pPr>
      <w:tabs>
        <w:tab w:val="center" w:pos="4680"/>
        <w:tab w:val="right" w:pos="10080"/>
      </w:tabs>
      <w:spacing w:line="240" w:lineRule="auto"/>
    </w:pPr>
    <w:rPr>
      <w:sz w:val="18"/>
    </w:rPr>
  </w:style>
  <w:style w:type="character" w:customStyle="1" w:styleId="FooterChar">
    <w:name w:val="Footer Char"/>
    <w:basedOn w:val="DefaultParagraphFont"/>
    <w:link w:val="Footer"/>
    <w:uiPriority w:val="99"/>
    <w:rsid w:val="004B05AE"/>
    <w:rPr>
      <w:sz w:val="18"/>
    </w:rPr>
  </w:style>
  <w:style w:type="character" w:styleId="PageNumber">
    <w:name w:val="page number"/>
    <w:basedOn w:val="DefaultParagraphFont"/>
    <w:uiPriority w:val="99"/>
    <w:semiHidden/>
    <w:unhideWhenUsed/>
    <w:rsid w:val="004712F5"/>
    <w:rPr>
      <w:rFonts w:ascii="Tenorite" w:hAnsi="Tenorite"/>
      <w:b w:val="0"/>
      <w:i w:val="0"/>
      <w:sz w:val="18"/>
    </w:rPr>
  </w:style>
  <w:style w:type="character" w:styleId="Hyperlink">
    <w:name w:val="Hyperlink"/>
    <w:basedOn w:val="DefaultParagraphFont"/>
    <w:uiPriority w:val="99"/>
    <w:unhideWhenUsed/>
    <w:rsid w:val="003924C1"/>
    <w:rPr>
      <w:color w:val="467886" w:themeColor="hyperlink"/>
      <w:u w:val="single"/>
    </w:rPr>
  </w:style>
  <w:style w:type="character" w:styleId="UnresolvedMention">
    <w:name w:val="Unresolved Mention"/>
    <w:basedOn w:val="DefaultParagraphFont"/>
    <w:uiPriority w:val="99"/>
    <w:semiHidden/>
    <w:unhideWhenUsed/>
    <w:rsid w:val="003924C1"/>
    <w:rPr>
      <w:color w:val="605E5C"/>
      <w:shd w:val="clear" w:color="auto" w:fill="E1DFDD"/>
    </w:rPr>
  </w:style>
  <w:style w:type="paragraph" w:customStyle="1" w:styleId="msonormal0">
    <w:name w:val="msonormal"/>
    <w:basedOn w:val="Normal"/>
    <w:rsid w:val="00D22B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D22B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2BF2"/>
    <w:rPr>
      <w:b/>
      <w:bCs/>
    </w:rPr>
  </w:style>
  <w:style w:type="paragraph" w:styleId="HTMLPreformatted">
    <w:name w:val="HTML Preformatted"/>
    <w:basedOn w:val="Normal"/>
    <w:link w:val="HTMLPreformattedChar"/>
    <w:uiPriority w:val="99"/>
    <w:semiHidden/>
    <w:unhideWhenUsed/>
    <w:rsid w:val="00D22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22B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22BF2"/>
    <w:rPr>
      <w:rFonts w:ascii="Courier New" w:eastAsia="Times New Roman" w:hAnsi="Courier New" w:cs="Courier New"/>
      <w:sz w:val="20"/>
      <w:szCs w:val="20"/>
    </w:rPr>
  </w:style>
  <w:style w:type="table" w:styleId="GridTable1Light-Accent1">
    <w:name w:val="Grid Table 1 Light Accent 1"/>
    <w:basedOn w:val="TableNormal"/>
    <w:uiPriority w:val="46"/>
    <w:rsid w:val="00F70261"/>
    <w:pPr>
      <w:spacing w:after="0" w:line="240" w:lineRule="auto"/>
    </w:pPr>
    <w:tblPr>
      <w:tblStyleRowBandSize w:val="1"/>
      <w:tblStyleColBandSize w:val="1"/>
      <w:tblBorders>
        <w:top w:val="single" w:sz="4" w:space="0" w:color="FF7F66" w:themeColor="accent1" w:themeTint="66"/>
        <w:left w:val="single" w:sz="4" w:space="0" w:color="FF7F66" w:themeColor="accent1" w:themeTint="66"/>
        <w:bottom w:val="single" w:sz="4" w:space="0" w:color="FF7F66" w:themeColor="accent1" w:themeTint="66"/>
        <w:right w:val="single" w:sz="4" w:space="0" w:color="FF7F66" w:themeColor="accent1" w:themeTint="66"/>
        <w:insideH w:val="single" w:sz="4" w:space="0" w:color="FF7F66" w:themeColor="accent1" w:themeTint="66"/>
        <w:insideV w:val="single" w:sz="4" w:space="0" w:color="FF7F66" w:themeColor="accent1" w:themeTint="66"/>
      </w:tblBorders>
    </w:tblPr>
    <w:tblStylePr w:type="firstRow">
      <w:rPr>
        <w:b/>
        <w:bCs/>
      </w:rPr>
      <w:tblPr/>
      <w:tcPr>
        <w:tcBorders>
          <w:bottom w:val="single" w:sz="12" w:space="0" w:color="FF4019" w:themeColor="accent1" w:themeTint="99"/>
        </w:tcBorders>
      </w:tcPr>
    </w:tblStylePr>
    <w:tblStylePr w:type="lastRow">
      <w:rPr>
        <w:b/>
        <w:bCs/>
      </w:rPr>
      <w:tblPr/>
      <w:tcPr>
        <w:tcBorders>
          <w:top w:val="double" w:sz="2" w:space="0" w:color="FF4019"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70261"/>
    <w:pPr>
      <w:spacing w:after="0" w:line="240" w:lineRule="auto"/>
    </w:pPr>
    <w:tblPr>
      <w:tblStyleRowBandSize w:val="1"/>
      <w:tblStyleColBandSize w:val="1"/>
      <w:tblBorders>
        <w:top w:val="single" w:sz="4" w:space="0" w:color="FF9C66" w:themeColor="accent2" w:themeTint="66"/>
        <w:left w:val="single" w:sz="4" w:space="0" w:color="FF9C66" w:themeColor="accent2" w:themeTint="66"/>
        <w:bottom w:val="single" w:sz="4" w:space="0" w:color="FF9C66" w:themeColor="accent2" w:themeTint="66"/>
        <w:right w:val="single" w:sz="4" w:space="0" w:color="FF9C66" w:themeColor="accent2" w:themeTint="66"/>
        <w:insideH w:val="single" w:sz="4" w:space="0" w:color="FF9C66" w:themeColor="accent2" w:themeTint="66"/>
        <w:insideV w:val="single" w:sz="4" w:space="0" w:color="FF9C66" w:themeColor="accent2" w:themeTint="66"/>
      </w:tblBorders>
    </w:tblPr>
    <w:tblStylePr w:type="firstRow">
      <w:rPr>
        <w:b/>
        <w:bCs/>
      </w:rPr>
      <w:tblPr/>
      <w:tcPr>
        <w:tcBorders>
          <w:bottom w:val="single" w:sz="12" w:space="0" w:color="FF6B19" w:themeColor="accent2" w:themeTint="99"/>
        </w:tcBorders>
      </w:tcPr>
    </w:tblStylePr>
    <w:tblStylePr w:type="lastRow">
      <w:rPr>
        <w:b/>
        <w:bCs/>
      </w:rPr>
      <w:tblPr/>
      <w:tcPr>
        <w:tcBorders>
          <w:top w:val="double" w:sz="2" w:space="0" w:color="FF6B19" w:themeColor="accent2"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2320F"/>
    <w:pPr>
      <w:spacing w:after="0" w:line="240" w:lineRule="auto"/>
    </w:pPr>
    <w:tblPr>
      <w:tblStyleRowBandSize w:val="1"/>
      <w:tblStyleColBandSize w:val="1"/>
      <w:tblBorders>
        <w:top w:val="single" w:sz="4" w:space="0" w:color="801600" w:themeColor="accent1"/>
        <w:left w:val="single" w:sz="4" w:space="0" w:color="801600" w:themeColor="accent1"/>
        <w:bottom w:val="single" w:sz="4" w:space="0" w:color="801600" w:themeColor="accent1"/>
        <w:right w:val="single" w:sz="4" w:space="0" w:color="801600" w:themeColor="accent1"/>
      </w:tblBorders>
    </w:tblPr>
    <w:tblStylePr w:type="firstRow">
      <w:rPr>
        <w:b/>
        <w:bCs/>
        <w:color w:val="FFFFFF" w:themeColor="background1"/>
      </w:rPr>
      <w:tblPr/>
      <w:tcPr>
        <w:shd w:val="clear" w:color="auto" w:fill="801600" w:themeFill="accent1"/>
      </w:tcPr>
    </w:tblStylePr>
    <w:tblStylePr w:type="lastRow">
      <w:rPr>
        <w:b/>
        <w:bCs/>
      </w:rPr>
      <w:tblPr/>
      <w:tcPr>
        <w:tcBorders>
          <w:top w:val="double" w:sz="4" w:space="0" w:color="8016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1600" w:themeColor="accent1"/>
          <w:right w:val="single" w:sz="4" w:space="0" w:color="801600" w:themeColor="accent1"/>
        </w:tcBorders>
      </w:tcPr>
    </w:tblStylePr>
    <w:tblStylePr w:type="band1Horz">
      <w:tblPr/>
      <w:tcPr>
        <w:tcBorders>
          <w:top w:val="single" w:sz="4" w:space="0" w:color="801600" w:themeColor="accent1"/>
          <w:bottom w:val="single" w:sz="4" w:space="0" w:color="8016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1600" w:themeColor="accent1"/>
          <w:left w:val="nil"/>
        </w:tcBorders>
      </w:tcPr>
    </w:tblStylePr>
    <w:tblStylePr w:type="swCell">
      <w:tblPr/>
      <w:tcPr>
        <w:tcBorders>
          <w:top w:val="double" w:sz="4" w:space="0" w:color="801600" w:themeColor="accent1"/>
          <w:right w:val="nil"/>
        </w:tcBorders>
      </w:tcPr>
    </w:tblStylePr>
  </w:style>
  <w:style w:type="table" w:styleId="ListTable4-Accent1">
    <w:name w:val="List Table 4 Accent 1"/>
    <w:basedOn w:val="TableNormal"/>
    <w:uiPriority w:val="49"/>
    <w:rsid w:val="00362CEA"/>
    <w:pPr>
      <w:spacing w:after="0" w:line="240" w:lineRule="auto"/>
    </w:pPr>
    <w:tblPr>
      <w:tblStyleRowBandSize w:val="1"/>
      <w:tblStyleColBandSize w:val="1"/>
      <w:tblBorders>
        <w:top w:val="single" w:sz="4" w:space="0" w:color="FF4019" w:themeColor="accent1" w:themeTint="99"/>
        <w:left w:val="single" w:sz="4" w:space="0" w:color="FF4019" w:themeColor="accent1" w:themeTint="99"/>
        <w:bottom w:val="single" w:sz="4" w:space="0" w:color="FF4019" w:themeColor="accent1" w:themeTint="99"/>
        <w:right w:val="single" w:sz="4" w:space="0" w:color="FF4019" w:themeColor="accent1" w:themeTint="99"/>
        <w:insideH w:val="single" w:sz="4" w:space="0" w:color="FF4019" w:themeColor="accent1" w:themeTint="99"/>
      </w:tblBorders>
    </w:tblPr>
    <w:tblStylePr w:type="firstRow">
      <w:rPr>
        <w:b/>
        <w:bCs/>
        <w:color w:val="FFFFFF" w:themeColor="background1"/>
      </w:rPr>
      <w:tblPr/>
      <w:tcPr>
        <w:tcBorders>
          <w:top w:val="single" w:sz="4" w:space="0" w:color="801600" w:themeColor="accent1"/>
          <w:left w:val="single" w:sz="4" w:space="0" w:color="801600" w:themeColor="accent1"/>
          <w:bottom w:val="single" w:sz="4" w:space="0" w:color="801600" w:themeColor="accent1"/>
          <w:right w:val="single" w:sz="4" w:space="0" w:color="801600" w:themeColor="accent1"/>
          <w:insideH w:val="nil"/>
        </w:tcBorders>
        <w:shd w:val="clear" w:color="auto" w:fill="801600" w:themeFill="accent1"/>
      </w:tcPr>
    </w:tblStylePr>
    <w:tblStylePr w:type="lastRow">
      <w:rPr>
        <w:b/>
        <w:bCs/>
      </w:rPr>
      <w:tblPr/>
      <w:tcPr>
        <w:tcBorders>
          <w:top w:val="double" w:sz="4" w:space="0" w:color="FF4019" w:themeColor="accent1" w:themeTint="99"/>
        </w:tcBorders>
      </w:tcPr>
    </w:tblStylePr>
    <w:tblStylePr w:type="firstCol">
      <w:rPr>
        <w:b/>
        <w:bCs/>
      </w:rPr>
    </w:tblStylePr>
    <w:tblStylePr w:type="lastCol">
      <w:rPr>
        <w:b/>
        <w:bCs/>
      </w:rPr>
    </w:tblStylePr>
    <w:tblStylePr w:type="band1Vert">
      <w:tblPr/>
      <w:tcPr>
        <w:shd w:val="clear" w:color="auto" w:fill="FFBFB2" w:themeFill="accent1" w:themeFillTint="33"/>
      </w:tcPr>
    </w:tblStylePr>
    <w:tblStylePr w:type="band1Horz">
      <w:tblPr/>
      <w:tcPr>
        <w:shd w:val="clear" w:color="auto" w:fill="FFBFB2"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6578">
      <w:bodyDiv w:val="1"/>
      <w:marLeft w:val="0"/>
      <w:marRight w:val="0"/>
      <w:marTop w:val="0"/>
      <w:marBottom w:val="0"/>
      <w:divBdr>
        <w:top w:val="none" w:sz="0" w:space="0" w:color="auto"/>
        <w:left w:val="none" w:sz="0" w:space="0" w:color="auto"/>
        <w:bottom w:val="none" w:sz="0" w:space="0" w:color="auto"/>
        <w:right w:val="none" w:sz="0" w:space="0" w:color="auto"/>
      </w:divBdr>
      <w:divsChild>
        <w:div w:id="1016078498">
          <w:marLeft w:val="0"/>
          <w:marRight w:val="0"/>
          <w:marTop w:val="0"/>
          <w:marBottom w:val="0"/>
          <w:divBdr>
            <w:top w:val="none" w:sz="0" w:space="0" w:color="auto"/>
            <w:left w:val="none" w:sz="0" w:space="0" w:color="auto"/>
            <w:bottom w:val="none" w:sz="0" w:space="0" w:color="auto"/>
            <w:right w:val="none" w:sz="0" w:space="0" w:color="auto"/>
          </w:divBdr>
        </w:div>
      </w:divsChild>
    </w:div>
    <w:div w:id="68163254">
      <w:bodyDiv w:val="1"/>
      <w:marLeft w:val="0"/>
      <w:marRight w:val="0"/>
      <w:marTop w:val="0"/>
      <w:marBottom w:val="0"/>
      <w:divBdr>
        <w:top w:val="none" w:sz="0" w:space="0" w:color="auto"/>
        <w:left w:val="none" w:sz="0" w:space="0" w:color="auto"/>
        <w:bottom w:val="none" w:sz="0" w:space="0" w:color="auto"/>
        <w:right w:val="none" w:sz="0" w:space="0" w:color="auto"/>
      </w:divBdr>
      <w:divsChild>
        <w:div w:id="204101141">
          <w:marLeft w:val="0"/>
          <w:marRight w:val="0"/>
          <w:marTop w:val="0"/>
          <w:marBottom w:val="0"/>
          <w:divBdr>
            <w:top w:val="none" w:sz="0" w:space="0" w:color="auto"/>
            <w:left w:val="none" w:sz="0" w:space="0" w:color="auto"/>
            <w:bottom w:val="none" w:sz="0" w:space="0" w:color="auto"/>
            <w:right w:val="none" w:sz="0" w:space="0" w:color="auto"/>
          </w:divBdr>
        </w:div>
      </w:divsChild>
    </w:div>
    <w:div w:id="93982906">
      <w:bodyDiv w:val="1"/>
      <w:marLeft w:val="0"/>
      <w:marRight w:val="0"/>
      <w:marTop w:val="0"/>
      <w:marBottom w:val="0"/>
      <w:divBdr>
        <w:top w:val="none" w:sz="0" w:space="0" w:color="auto"/>
        <w:left w:val="none" w:sz="0" w:space="0" w:color="auto"/>
        <w:bottom w:val="none" w:sz="0" w:space="0" w:color="auto"/>
        <w:right w:val="none" w:sz="0" w:space="0" w:color="auto"/>
      </w:divBdr>
      <w:divsChild>
        <w:div w:id="490175870">
          <w:marLeft w:val="0"/>
          <w:marRight w:val="0"/>
          <w:marTop w:val="0"/>
          <w:marBottom w:val="0"/>
          <w:divBdr>
            <w:top w:val="none" w:sz="0" w:space="0" w:color="auto"/>
            <w:left w:val="none" w:sz="0" w:space="0" w:color="auto"/>
            <w:bottom w:val="none" w:sz="0" w:space="0" w:color="auto"/>
            <w:right w:val="none" w:sz="0" w:space="0" w:color="auto"/>
          </w:divBdr>
        </w:div>
      </w:divsChild>
    </w:div>
    <w:div w:id="154297356">
      <w:bodyDiv w:val="1"/>
      <w:marLeft w:val="0"/>
      <w:marRight w:val="0"/>
      <w:marTop w:val="0"/>
      <w:marBottom w:val="0"/>
      <w:divBdr>
        <w:top w:val="none" w:sz="0" w:space="0" w:color="auto"/>
        <w:left w:val="none" w:sz="0" w:space="0" w:color="auto"/>
        <w:bottom w:val="none" w:sz="0" w:space="0" w:color="auto"/>
        <w:right w:val="none" w:sz="0" w:space="0" w:color="auto"/>
      </w:divBdr>
      <w:divsChild>
        <w:div w:id="68042386">
          <w:marLeft w:val="0"/>
          <w:marRight w:val="0"/>
          <w:marTop w:val="0"/>
          <w:marBottom w:val="0"/>
          <w:divBdr>
            <w:top w:val="none" w:sz="0" w:space="0" w:color="auto"/>
            <w:left w:val="none" w:sz="0" w:space="0" w:color="auto"/>
            <w:bottom w:val="none" w:sz="0" w:space="0" w:color="auto"/>
            <w:right w:val="none" w:sz="0" w:space="0" w:color="auto"/>
          </w:divBdr>
        </w:div>
      </w:divsChild>
    </w:div>
    <w:div w:id="308827642">
      <w:bodyDiv w:val="1"/>
      <w:marLeft w:val="0"/>
      <w:marRight w:val="0"/>
      <w:marTop w:val="0"/>
      <w:marBottom w:val="0"/>
      <w:divBdr>
        <w:top w:val="none" w:sz="0" w:space="0" w:color="auto"/>
        <w:left w:val="none" w:sz="0" w:space="0" w:color="auto"/>
        <w:bottom w:val="none" w:sz="0" w:space="0" w:color="auto"/>
        <w:right w:val="none" w:sz="0" w:space="0" w:color="auto"/>
      </w:divBdr>
      <w:divsChild>
        <w:div w:id="339281187">
          <w:marLeft w:val="0"/>
          <w:marRight w:val="0"/>
          <w:marTop w:val="0"/>
          <w:marBottom w:val="0"/>
          <w:divBdr>
            <w:top w:val="none" w:sz="0" w:space="0" w:color="auto"/>
            <w:left w:val="none" w:sz="0" w:space="0" w:color="auto"/>
            <w:bottom w:val="none" w:sz="0" w:space="0" w:color="auto"/>
            <w:right w:val="none" w:sz="0" w:space="0" w:color="auto"/>
          </w:divBdr>
        </w:div>
      </w:divsChild>
    </w:div>
    <w:div w:id="343289171">
      <w:bodyDiv w:val="1"/>
      <w:marLeft w:val="0"/>
      <w:marRight w:val="0"/>
      <w:marTop w:val="0"/>
      <w:marBottom w:val="0"/>
      <w:divBdr>
        <w:top w:val="none" w:sz="0" w:space="0" w:color="auto"/>
        <w:left w:val="none" w:sz="0" w:space="0" w:color="auto"/>
        <w:bottom w:val="none" w:sz="0" w:space="0" w:color="auto"/>
        <w:right w:val="none" w:sz="0" w:space="0" w:color="auto"/>
      </w:divBdr>
      <w:divsChild>
        <w:div w:id="1279292558">
          <w:marLeft w:val="0"/>
          <w:marRight w:val="0"/>
          <w:marTop w:val="0"/>
          <w:marBottom w:val="0"/>
          <w:divBdr>
            <w:top w:val="none" w:sz="0" w:space="0" w:color="auto"/>
            <w:left w:val="none" w:sz="0" w:space="0" w:color="auto"/>
            <w:bottom w:val="none" w:sz="0" w:space="0" w:color="auto"/>
            <w:right w:val="none" w:sz="0" w:space="0" w:color="auto"/>
          </w:divBdr>
        </w:div>
      </w:divsChild>
    </w:div>
    <w:div w:id="687605263">
      <w:bodyDiv w:val="1"/>
      <w:marLeft w:val="0"/>
      <w:marRight w:val="0"/>
      <w:marTop w:val="0"/>
      <w:marBottom w:val="0"/>
      <w:divBdr>
        <w:top w:val="none" w:sz="0" w:space="0" w:color="auto"/>
        <w:left w:val="none" w:sz="0" w:space="0" w:color="auto"/>
        <w:bottom w:val="none" w:sz="0" w:space="0" w:color="auto"/>
        <w:right w:val="none" w:sz="0" w:space="0" w:color="auto"/>
      </w:divBdr>
    </w:div>
    <w:div w:id="788939859">
      <w:bodyDiv w:val="1"/>
      <w:marLeft w:val="0"/>
      <w:marRight w:val="0"/>
      <w:marTop w:val="0"/>
      <w:marBottom w:val="0"/>
      <w:divBdr>
        <w:top w:val="none" w:sz="0" w:space="0" w:color="auto"/>
        <w:left w:val="none" w:sz="0" w:space="0" w:color="auto"/>
        <w:bottom w:val="none" w:sz="0" w:space="0" w:color="auto"/>
        <w:right w:val="none" w:sz="0" w:space="0" w:color="auto"/>
      </w:divBdr>
      <w:divsChild>
        <w:div w:id="32006649">
          <w:marLeft w:val="0"/>
          <w:marRight w:val="0"/>
          <w:marTop w:val="0"/>
          <w:marBottom w:val="0"/>
          <w:divBdr>
            <w:top w:val="none" w:sz="0" w:space="0" w:color="auto"/>
            <w:left w:val="none" w:sz="0" w:space="0" w:color="auto"/>
            <w:bottom w:val="none" w:sz="0" w:space="0" w:color="auto"/>
            <w:right w:val="none" w:sz="0" w:space="0" w:color="auto"/>
          </w:divBdr>
        </w:div>
      </w:divsChild>
    </w:div>
    <w:div w:id="941104996">
      <w:bodyDiv w:val="1"/>
      <w:marLeft w:val="0"/>
      <w:marRight w:val="0"/>
      <w:marTop w:val="0"/>
      <w:marBottom w:val="0"/>
      <w:divBdr>
        <w:top w:val="none" w:sz="0" w:space="0" w:color="auto"/>
        <w:left w:val="none" w:sz="0" w:space="0" w:color="auto"/>
        <w:bottom w:val="none" w:sz="0" w:space="0" w:color="auto"/>
        <w:right w:val="none" w:sz="0" w:space="0" w:color="auto"/>
      </w:divBdr>
      <w:divsChild>
        <w:div w:id="614990399">
          <w:marLeft w:val="0"/>
          <w:marRight w:val="0"/>
          <w:marTop w:val="0"/>
          <w:marBottom w:val="0"/>
          <w:divBdr>
            <w:top w:val="none" w:sz="0" w:space="0" w:color="auto"/>
            <w:left w:val="none" w:sz="0" w:space="0" w:color="auto"/>
            <w:bottom w:val="none" w:sz="0" w:space="0" w:color="auto"/>
            <w:right w:val="none" w:sz="0" w:space="0" w:color="auto"/>
          </w:divBdr>
        </w:div>
      </w:divsChild>
    </w:div>
    <w:div w:id="1021586858">
      <w:bodyDiv w:val="1"/>
      <w:marLeft w:val="0"/>
      <w:marRight w:val="0"/>
      <w:marTop w:val="0"/>
      <w:marBottom w:val="0"/>
      <w:divBdr>
        <w:top w:val="none" w:sz="0" w:space="0" w:color="auto"/>
        <w:left w:val="none" w:sz="0" w:space="0" w:color="auto"/>
        <w:bottom w:val="none" w:sz="0" w:space="0" w:color="auto"/>
        <w:right w:val="none" w:sz="0" w:space="0" w:color="auto"/>
      </w:divBdr>
      <w:divsChild>
        <w:div w:id="296179823">
          <w:marLeft w:val="0"/>
          <w:marRight w:val="0"/>
          <w:marTop w:val="0"/>
          <w:marBottom w:val="0"/>
          <w:divBdr>
            <w:top w:val="none" w:sz="0" w:space="0" w:color="auto"/>
            <w:left w:val="none" w:sz="0" w:space="0" w:color="auto"/>
            <w:bottom w:val="none" w:sz="0" w:space="0" w:color="auto"/>
            <w:right w:val="none" w:sz="0" w:space="0" w:color="auto"/>
          </w:divBdr>
        </w:div>
      </w:divsChild>
    </w:div>
    <w:div w:id="1054506446">
      <w:bodyDiv w:val="1"/>
      <w:marLeft w:val="0"/>
      <w:marRight w:val="0"/>
      <w:marTop w:val="0"/>
      <w:marBottom w:val="0"/>
      <w:divBdr>
        <w:top w:val="none" w:sz="0" w:space="0" w:color="auto"/>
        <w:left w:val="none" w:sz="0" w:space="0" w:color="auto"/>
        <w:bottom w:val="none" w:sz="0" w:space="0" w:color="auto"/>
        <w:right w:val="none" w:sz="0" w:space="0" w:color="auto"/>
      </w:divBdr>
      <w:divsChild>
        <w:div w:id="1324509209">
          <w:marLeft w:val="0"/>
          <w:marRight w:val="0"/>
          <w:marTop w:val="0"/>
          <w:marBottom w:val="0"/>
          <w:divBdr>
            <w:top w:val="none" w:sz="0" w:space="0" w:color="auto"/>
            <w:left w:val="none" w:sz="0" w:space="0" w:color="auto"/>
            <w:bottom w:val="none" w:sz="0" w:space="0" w:color="auto"/>
            <w:right w:val="none" w:sz="0" w:space="0" w:color="auto"/>
          </w:divBdr>
        </w:div>
      </w:divsChild>
    </w:div>
    <w:div w:id="1315137477">
      <w:bodyDiv w:val="1"/>
      <w:marLeft w:val="0"/>
      <w:marRight w:val="0"/>
      <w:marTop w:val="0"/>
      <w:marBottom w:val="0"/>
      <w:divBdr>
        <w:top w:val="none" w:sz="0" w:space="0" w:color="auto"/>
        <w:left w:val="none" w:sz="0" w:space="0" w:color="auto"/>
        <w:bottom w:val="none" w:sz="0" w:space="0" w:color="auto"/>
        <w:right w:val="none" w:sz="0" w:space="0" w:color="auto"/>
      </w:divBdr>
      <w:divsChild>
        <w:div w:id="1014377934">
          <w:marLeft w:val="0"/>
          <w:marRight w:val="0"/>
          <w:marTop w:val="0"/>
          <w:marBottom w:val="0"/>
          <w:divBdr>
            <w:top w:val="none" w:sz="0" w:space="0" w:color="auto"/>
            <w:left w:val="none" w:sz="0" w:space="0" w:color="auto"/>
            <w:bottom w:val="none" w:sz="0" w:space="0" w:color="auto"/>
            <w:right w:val="none" w:sz="0" w:space="0" w:color="auto"/>
          </w:divBdr>
        </w:div>
      </w:divsChild>
    </w:div>
    <w:div w:id="1323579931">
      <w:bodyDiv w:val="1"/>
      <w:marLeft w:val="0"/>
      <w:marRight w:val="0"/>
      <w:marTop w:val="0"/>
      <w:marBottom w:val="0"/>
      <w:divBdr>
        <w:top w:val="none" w:sz="0" w:space="0" w:color="auto"/>
        <w:left w:val="none" w:sz="0" w:space="0" w:color="auto"/>
        <w:bottom w:val="none" w:sz="0" w:space="0" w:color="auto"/>
        <w:right w:val="none" w:sz="0" w:space="0" w:color="auto"/>
      </w:divBdr>
      <w:divsChild>
        <w:div w:id="269044196">
          <w:marLeft w:val="0"/>
          <w:marRight w:val="0"/>
          <w:marTop w:val="0"/>
          <w:marBottom w:val="0"/>
          <w:divBdr>
            <w:top w:val="none" w:sz="0" w:space="0" w:color="auto"/>
            <w:left w:val="none" w:sz="0" w:space="0" w:color="auto"/>
            <w:bottom w:val="none" w:sz="0" w:space="0" w:color="auto"/>
            <w:right w:val="none" w:sz="0" w:space="0" w:color="auto"/>
          </w:divBdr>
        </w:div>
      </w:divsChild>
    </w:div>
    <w:div w:id="1347168885">
      <w:bodyDiv w:val="1"/>
      <w:marLeft w:val="0"/>
      <w:marRight w:val="0"/>
      <w:marTop w:val="0"/>
      <w:marBottom w:val="0"/>
      <w:divBdr>
        <w:top w:val="none" w:sz="0" w:space="0" w:color="auto"/>
        <w:left w:val="none" w:sz="0" w:space="0" w:color="auto"/>
        <w:bottom w:val="none" w:sz="0" w:space="0" w:color="auto"/>
        <w:right w:val="none" w:sz="0" w:space="0" w:color="auto"/>
      </w:divBdr>
      <w:divsChild>
        <w:div w:id="1900020218">
          <w:marLeft w:val="0"/>
          <w:marRight w:val="0"/>
          <w:marTop w:val="0"/>
          <w:marBottom w:val="0"/>
          <w:divBdr>
            <w:top w:val="none" w:sz="0" w:space="0" w:color="auto"/>
            <w:left w:val="none" w:sz="0" w:space="0" w:color="auto"/>
            <w:bottom w:val="none" w:sz="0" w:space="0" w:color="auto"/>
            <w:right w:val="none" w:sz="0" w:space="0" w:color="auto"/>
          </w:divBdr>
        </w:div>
      </w:divsChild>
    </w:div>
    <w:div w:id="1415664708">
      <w:bodyDiv w:val="1"/>
      <w:marLeft w:val="0"/>
      <w:marRight w:val="0"/>
      <w:marTop w:val="0"/>
      <w:marBottom w:val="0"/>
      <w:divBdr>
        <w:top w:val="none" w:sz="0" w:space="0" w:color="auto"/>
        <w:left w:val="none" w:sz="0" w:space="0" w:color="auto"/>
        <w:bottom w:val="none" w:sz="0" w:space="0" w:color="auto"/>
        <w:right w:val="none" w:sz="0" w:space="0" w:color="auto"/>
      </w:divBdr>
      <w:divsChild>
        <w:div w:id="332686182">
          <w:marLeft w:val="0"/>
          <w:marRight w:val="0"/>
          <w:marTop w:val="0"/>
          <w:marBottom w:val="0"/>
          <w:divBdr>
            <w:top w:val="none" w:sz="0" w:space="0" w:color="auto"/>
            <w:left w:val="none" w:sz="0" w:space="0" w:color="auto"/>
            <w:bottom w:val="none" w:sz="0" w:space="0" w:color="auto"/>
            <w:right w:val="none" w:sz="0" w:space="0" w:color="auto"/>
          </w:divBdr>
        </w:div>
      </w:divsChild>
    </w:div>
    <w:div w:id="1421100438">
      <w:bodyDiv w:val="1"/>
      <w:marLeft w:val="0"/>
      <w:marRight w:val="0"/>
      <w:marTop w:val="0"/>
      <w:marBottom w:val="0"/>
      <w:divBdr>
        <w:top w:val="none" w:sz="0" w:space="0" w:color="auto"/>
        <w:left w:val="none" w:sz="0" w:space="0" w:color="auto"/>
        <w:bottom w:val="none" w:sz="0" w:space="0" w:color="auto"/>
        <w:right w:val="none" w:sz="0" w:space="0" w:color="auto"/>
      </w:divBdr>
      <w:divsChild>
        <w:div w:id="1749765231">
          <w:marLeft w:val="0"/>
          <w:marRight w:val="0"/>
          <w:marTop w:val="0"/>
          <w:marBottom w:val="0"/>
          <w:divBdr>
            <w:top w:val="none" w:sz="0" w:space="0" w:color="auto"/>
            <w:left w:val="none" w:sz="0" w:space="0" w:color="auto"/>
            <w:bottom w:val="none" w:sz="0" w:space="0" w:color="auto"/>
            <w:right w:val="none" w:sz="0" w:space="0" w:color="auto"/>
          </w:divBdr>
        </w:div>
      </w:divsChild>
    </w:div>
    <w:div w:id="1441149766">
      <w:bodyDiv w:val="1"/>
      <w:marLeft w:val="0"/>
      <w:marRight w:val="0"/>
      <w:marTop w:val="0"/>
      <w:marBottom w:val="0"/>
      <w:divBdr>
        <w:top w:val="none" w:sz="0" w:space="0" w:color="auto"/>
        <w:left w:val="none" w:sz="0" w:space="0" w:color="auto"/>
        <w:bottom w:val="none" w:sz="0" w:space="0" w:color="auto"/>
        <w:right w:val="none" w:sz="0" w:space="0" w:color="auto"/>
      </w:divBdr>
      <w:divsChild>
        <w:div w:id="772552009">
          <w:marLeft w:val="0"/>
          <w:marRight w:val="0"/>
          <w:marTop w:val="0"/>
          <w:marBottom w:val="0"/>
          <w:divBdr>
            <w:top w:val="none" w:sz="0" w:space="0" w:color="auto"/>
            <w:left w:val="none" w:sz="0" w:space="0" w:color="auto"/>
            <w:bottom w:val="none" w:sz="0" w:space="0" w:color="auto"/>
            <w:right w:val="none" w:sz="0" w:space="0" w:color="auto"/>
          </w:divBdr>
        </w:div>
      </w:divsChild>
    </w:div>
    <w:div w:id="1587491310">
      <w:bodyDiv w:val="1"/>
      <w:marLeft w:val="0"/>
      <w:marRight w:val="0"/>
      <w:marTop w:val="0"/>
      <w:marBottom w:val="0"/>
      <w:divBdr>
        <w:top w:val="none" w:sz="0" w:space="0" w:color="auto"/>
        <w:left w:val="none" w:sz="0" w:space="0" w:color="auto"/>
        <w:bottom w:val="none" w:sz="0" w:space="0" w:color="auto"/>
        <w:right w:val="none" w:sz="0" w:space="0" w:color="auto"/>
      </w:divBdr>
      <w:divsChild>
        <w:div w:id="1695887009">
          <w:marLeft w:val="0"/>
          <w:marRight w:val="0"/>
          <w:marTop w:val="0"/>
          <w:marBottom w:val="0"/>
          <w:divBdr>
            <w:top w:val="none" w:sz="0" w:space="0" w:color="auto"/>
            <w:left w:val="none" w:sz="0" w:space="0" w:color="auto"/>
            <w:bottom w:val="none" w:sz="0" w:space="0" w:color="auto"/>
            <w:right w:val="none" w:sz="0" w:space="0" w:color="auto"/>
          </w:divBdr>
        </w:div>
      </w:divsChild>
    </w:div>
    <w:div w:id="1651321472">
      <w:bodyDiv w:val="1"/>
      <w:marLeft w:val="0"/>
      <w:marRight w:val="0"/>
      <w:marTop w:val="0"/>
      <w:marBottom w:val="0"/>
      <w:divBdr>
        <w:top w:val="none" w:sz="0" w:space="0" w:color="auto"/>
        <w:left w:val="none" w:sz="0" w:space="0" w:color="auto"/>
        <w:bottom w:val="none" w:sz="0" w:space="0" w:color="auto"/>
        <w:right w:val="none" w:sz="0" w:space="0" w:color="auto"/>
      </w:divBdr>
      <w:divsChild>
        <w:div w:id="1266115704">
          <w:marLeft w:val="0"/>
          <w:marRight w:val="0"/>
          <w:marTop w:val="0"/>
          <w:marBottom w:val="0"/>
          <w:divBdr>
            <w:top w:val="none" w:sz="0" w:space="0" w:color="auto"/>
            <w:left w:val="none" w:sz="0" w:space="0" w:color="auto"/>
            <w:bottom w:val="none" w:sz="0" w:space="0" w:color="auto"/>
            <w:right w:val="none" w:sz="0" w:space="0" w:color="auto"/>
          </w:divBdr>
        </w:div>
      </w:divsChild>
    </w:div>
    <w:div w:id="1723360689">
      <w:bodyDiv w:val="1"/>
      <w:marLeft w:val="0"/>
      <w:marRight w:val="0"/>
      <w:marTop w:val="0"/>
      <w:marBottom w:val="0"/>
      <w:divBdr>
        <w:top w:val="none" w:sz="0" w:space="0" w:color="auto"/>
        <w:left w:val="none" w:sz="0" w:space="0" w:color="auto"/>
        <w:bottom w:val="none" w:sz="0" w:space="0" w:color="auto"/>
        <w:right w:val="none" w:sz="0" w:space="0" w:color="auto"/>
      </w:divBdr>
      <w:divsChild>
        <w:div w:id="581331391">
          <w:marLeft w:val="0"/>
          <w:marRight w:val="0"/>
          <w:marTop w:val="0"/>
          <w:marBottom w:val="0"/>
          <w:divBdr>
            <w:top w:val="none" w:sz="0" w:space="0" w:color="auto"/>
            <w:left w:val="none" w:sz="0" w:space="0" w:color="auto"/>
            <w:bottom w:val="none" w:sz="0" w:space="0" w:color="auto"/>
            <w:right w:val="none" w:sz="0" w:space="0" w:color="auto"/>
          </w:divBdr>
        </w:div>
      </w:divsChild>
    </w:div>
    <w:div w:id="1837761942">
      <w:bodyDiv w:val="1"/>
      <w:marLeft w:val="0"/>
      <w:marRight w:val="0"/>
      <w:marTop w:val="0"/>
      <w:marBottom w:val="0"/>
      <w:divBdr>
        <w:top w:val="none" w:sz="0" w:space="0" w:color="auto"/>
        <w:left w:val="none" w:sz="0" w:space="0" w:color="auto"/>
        <w:bottom w:val="none" w:sz="0" w:space="0" w:color="auto"/>
        <w:right w:val="none" w:sz="0" w:space="0" w:color="auto"/>
      </w:divBdr>
      <w:divsChild>
        <w:div w:id="1054427207">
          <w:marLeft w:val="0"/>
          <w:marRight w:val="0"/>
          <w:marTop w:val="0"/>
          <w:marBottom w:val="0"/>
          <w:divBdr>
            <w:top w:val="none" w:sz="0" w:space="0" w:color="auto"/>
            <w:left w:val="none" w:sz="0" w:space="0" w:color="auto"/>
            <w:bottom w:val="none" w:sz="0" w:space="0" w:color="auto"/>
            <w:right w:val="none" w:sz="0" w:space="0" w:color="auto"/>
          </w:divBdr>
        </w:div>
      </w:divsChild>
    </w:div>
    <w:div w:id="1881362032">
      <w:bodyDiv w:val="1"/>
      <w:marLeft w:val="0"/>
      <w:marRight w:val="0"/>
      <w:marTop w:val="0"/>
      <w:marBottom w:val="0"/>
      <w:divBdr>
        <w:top w:val="none" w:sz="0" w:space="0" w:color="auto"/>
        <w:left w:val="none" w:sz="0" w:space="0" w:color="auto"/>
        <w:bottom w:val="none" w:sz="0" w:space="0" w:color="auto"/>
        <w:right w:val="none" w:sz="0" w:space="0" w:color="auto"/>
      </w:divBdr>
      <w:divsChild>
        <w:div w:id="1516915537">
          <w:marLeft w:val="0"/>
          <w:marRight w:val="0"/>
          <w:marTop w:val="0"/>
          <w:marBottom w:val="0"/>
          <w:divBdr>
            <w:top w:val="none" w:sz="0" w:space="0" w:color="auto"/>
            <w:left w:val="none" w:sz="0" w:space="0" w:color="auto"/>
            <w:bottom w:val="none" w:sz="0" w:space="0" w:color="auto"/>
            <w:right w:val="none" w:sz="0" w:space="0" w:color="auto"/>
          </w:divBdr>
        </w:div>
      </w:divsChild>
    </w:div>
    <w:div w:id="1907454123">
      <w:bodyDiv w:val="1"/>
      <w:marLeft w:val="0"/>
      <w:marRight w:val="0"/>
      <w:marTop w:val="0"/>
      <w:marBottom w:val="0"/>
      <w:divBdr>
        <w:top w:val="none" w:sz="0" w:space="0" w:color="auto"/>
        <w:left w:val="none" w:sz="0" w:space="0" w:color="auto"/>
        <w:bottom w:val="none" w:sz="0" w:space="0" w:color="auto"/>
        <w:right w:val="none" w:sz="0" w:space="0" w:color="auto"/>
      </w:divBdr>
      <w:divsChild>
        <w:div w:id="1634093454">
          <w:marLeft w:val="0"/>
          <w:marRight w:val="0"/>
          <w:marTop w:val="0"/>
          <w:marBottom w:val="0"/>
          <w:divBdr>
            <w:top w:val="none" w:sz="0" w:space="0" w:color="auto"/>
            <w:left w:val="none" w:sz="0" w:space="0" w:color="auto"/>
            <w:bottom w:val="none" w:sz="0" w:space="0" w:color="auto"/>
            <w:right w:val="none" w:sz="0" w:space="0" w:color="auto"/>
          </w:divBdr>
        </w:div>
      </w:divsChild>
    </w:div>
    <w:div w:id="1984504662">
      <w:bodyDiv w:val="1"/>
      <w:marLeft w:val="0"/>
      <w:marRight w:val="0"/>
      <w:marTop w:val="0"/>
      <w:marBottom w:val="0"/>
      <w:divBdr>
        <w:top w:val="none" w:sz="0" w:space="0" w:color="auto"/>
        <w:left w:val="none" w:sz="0" w:space="0" w:color="auto"/>
        <w:bottom w:val="none" w:sz="0" w:space="0" w:color="auto"/>
        <w:right w:val="none" w:sz="0" w:space="0" w:color="auto"/>
      </w:divBdr>
      <w:divsChild>
        <w:div w:id="2085687377">
          <w:marLeft w:val="0"/>
          <w:marRight w:val="0"/>
          <w:marTop w:val="0"/>
          <w:marBottom w:val="0"/>
          <w:divBdr>
            <w:top w:val="none" w:sz="0" w:space="0" w:color="auto"/>
            <w:left w:val="none" w:sz="0" w:space="0" w:color="auto"/>
            <w:bottom w:val="none" w:sz="0" w:space="0" w:color="auto"/>
            <w:right w:val="none" w:sz="0" w:space="0" w:color="auto"/>
          </w:divBdr>
        </w:div>
      </w:divsChild>
    </w:div>
    <w:div w:id="2009554626">
      <w:bodyDiv w:val="1"/>
      <w:marLeft w:val="0"/>
      <w:marRight w:val="0"/>
      <w:marTop w:val="0"/>
      <w:marBottom w:val="0"/>
      <w:divBdr>
        <w:top w:val="none" w:sz="0" w:space="0" w:color="auto"/>
        <w:left w:val="none" w:sz="0" w:space="0" w:color="auto"/>
        <w:bottom w:val="none" w:sz="0" w:space="0" w:color="auto"/>
        <w:right w:val="none" w:sz="0" w:space="0" w:color="auto"/>
      </w:divBdr>
      <w:divsChild>
        <w:div w:id="758671941">
          <w:marLeft w:val="0"/>
          <w:marRight w:val="0"/>
          <w:marTop w:val="0"/>
          <w:marBottom w:val="0"/>
          <w:divBdr>
            <w:top w:val="none" w:sz="0" w:space="0" w:color="auto"/>
            <w:left w:val="none" w:sz="0" w:space="0" w:color="auto"/>
            <w:bottom w:val="none" w:sz="0" w:space="0" w:color="auto"/>
            <w:right w:val="none" w:sz="0" w:space="0" w:color="auto"/>
          </w:divBdr>
        </w:div>
      </w:divsChild>
    </w:div>
    <w:div w:id="2081172607">
      <w:bodyDiv w:val="1"/>
      <w:marLeft w:val="0"/>
      <w:marRight w:val="0"/>
      <w:marTop w:val="0"/>
      <w:marBottom w:val="0"/>
      <w:divBdr>
        <w:top w:val="none" w:sz="0" w:space="0" w:color="auto"/>
        <w:left w:val="none" w:sz="0" w:space="0" w:color="auto"/>
        <w:bottom w:val="none" w:sz="0" w:space="0" w:color="auto"/>
        <w:right w:val="none" w:sz="0" w:space="0" w:color="auto"/>
      </w:divBdr>
      <w:divsChild>
        <w:div w:id="894005539">
          <w:marLeft w:val="0"/>
          <w:marRight w:val="0"/>
          <w:marTop w:val="0"/>
          <w:marBottom w:val="0"/>
          <w:divBdr>
            <w:top w:val="none" w:sz="0" w:space="0" w:color="auto"/>
            <w:left w:val="none" w:sz="0" w:space="0" w:color="auto"/>
            <w:bottom w:val="none" w:sz="0" w:space="0" w:color="auto"/>
            <w:right w:val="none" w:sz="0" w:space="0" w:color="auto"/>
          </w:divBdr>
        </w:div>
      </w:divsChild>
    </w:div>
    <w:div w:id="2096315933">
      <w:bodyDiv w:val="1"/>
      <w:marLeft w:val="0"/>
      <w:marRight w:val="0"/>
      <w:marTop w:val="0"/>
      <w:marBottom w:val="0"/>
      <w:divBdr>
        <w:top w:val="none" w:sz="0" w:space="0" w:color="auto"/>
        <w:left w:val="none" w:sz="0" w:space="0" w:color="auto"/>
        <w:bottom w:val="none" w:sz="0" w:space="0" w:color="auto"/>
        <w:right w:val="none" w:sz="0" w:space="0" w:color="auto"/>
      </w:divBdr>
      <w:divsChild>
        <w:div w:id="1815642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hulchaturvedi/Library/Containers/com.microsoft.Word/Data/Library/Application%20Support/Microsoft/Office/16.0/DTS/Search/%7bD6B3A07E-BCB7-2F4F-B29D-BE46D76B893C%7d0fa9e605-1ff2-457d-9053-eefac680f419-TF5051153d-c449-4aeb-a68c-84e66aa94cee_win32.dotx" TargetMode="External"/></Relationships>
</file>

<file path=word/theme/theme1.xml><?xml version="1.0" encoding="utf-8"?>
<a:theme xmlns:a="http://schemas.openxmlformats.org/drawingml/2006/main" name="Office Theme">
  <a:themeElements>
    <a:clrScheme name="Phoebe 2 - 2">
      <a:dk1>
        <a:srgbClr val="000000"/>
      </a:dk1>
      <a:lt1>
        <a:srgbClr val="FFFFFF"/>
      </a:lt1>
      <a:dk2>
        <a:srgbClr val="33464D"/>
      </a:dk2>
      <a:lt2>
        <a:srgbClr val="F6F3EE"/>
      </a:lt2>
      <a:accent1>
        <a:srgbClr val="801600"/>
      </a:accent1>
      <a:accent2>
        <a:srgbClr val="802E00"/>
      </a:accent2>
      <a:accent3>
        <a:srgbClr val="805400"/>
      </a:accent3>
      <a:accent4>
        <a:srgbClr val="806100"/>
      </a:accent4>
      <a:accent5>
        <a:srgbClr val="067779"/>
      </a:accent5>
      <a:accent6>
        <a:srgbClr val="006580"/>
      </a:accent6>
      <a:hlink>
        <a:srgbClr val="467886"/>
      </a:hlink>
      <a:folHlink>
        <a:srgbClr val="96607D"/>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20CF8BE-155B-B14F-8355-42C4028BA538}">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58A6115-828C-4441-92FD-31EB3AC63E64}">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3.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SaaS business proposal.dotx</Template>
  <TotalTime>0</TotalTime>
  <Pages>26</Pages>
  <Words>5310</Words>
  <Characters>30268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Chaturvedi</dc:creator>
  <cp:keywords/>
  <dc:description/>
  <cp:lastModifiedBy>Rahul Chaturvedi</cp:lastModifiedBy>
  <cp:revision>3</cp:revision>
  <cp:lastPrinted>2025-05-21T18:20:00Z</cp:lastPrinted>
  <dcterms:created xsi:type="dcterms:W3CDTF">2025-10-24T04:57:00Z</dcterms:created>
  <dcterms:modified xsi:type="dcterms:W3CDTF">2025-10-24T05:00:00Z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